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4B9" w:rsidRPr="009844B9" w:rsidRDefault="009844B9" w:rsidP="009844B9">
      <w:pPr>
        <w:jc w:val="center"/>
        <w:rPr>
          <w:rFonts w:ascii="Times New Roman" w:hAnsi="Times New Roman" w:cs="Times New Roman"/>
          <w:i/>
          <w:iCs/>
          <w:sz w:val="70"/>
          <w:szCs w:val="70"/>
        </w:rPr>
      </w:pPr>
      <w:r w:rsidRPr="009844B9">
        <w:rPr>
          <w:rFonts w:ascii="Times New Roman" w:hAnsi="Times New Roman" w:cs="Times New Roman"/>
          <w:i/>
          <w:iCs/>
          <w:sz w:val="70"/>
          <w:szCs w:val="70"/>
        </w:rPr>
        <w:t>Università degli Studi di Salerno</w:t>
      </w:r>
    </w:p>
    <w:p w:rsidR="009844B9" w:rsidRPr="009844B9" w:rsidRDefault="009844B9" w:rsidP="009844B9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9844B9">
        <w:rPr>
          <w:rFonts w:ascii="Times New Roman" w:eastAsia="MS Mincho" w:hAnsi="Times New Roman" w:cs="Times New Roman"/>
          <w:b/>
          <w:bCs/>
          <w:i/>
          <w:iCs/>
          <w:noProof/>
          <w:sz w:val="20"/>
          <w:szCs w:val="24"/>
          <w:lang w:val="en-GB" w:eastAsia="en-GB" w:bidi="ar-SA"/>
        </w:rPr>
        <w:drawing>
          <wp:anchor distT="0" distB="0" distL="114300" distR="114300" simplePos="0" relativeHeight="251659264" behindDoc="1" locked="0" layoutInCell="1" allowOverlap="1" wp14:anchorId="2A49CC6C" wp14:editId="6C3425E5">
            <wp:simplePos x="0" y="0"/>
            <wp:positionH relativeFrom="column">
              <wp:posOffset>-609600</wp:posOffset>
            </wp:positionH>
            <wp:positionV relativeFrom="paragraph">
              <wp:posOffset>309880</wp:posOffset>
            </wp:positionV>
            <wp:extent cx="7286625" cy="6822440"/>
            <wp:effectExtent l="0" t="0" r="0" b="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blipFill>
                      <a:blip r:embed="rId9"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44B9">
        <w:rPr>
          <w:rFonts w:ascii="Times New Roman" w:hAnsi="Times New Roman" w:cs="Times New Roman"/>
          <w:b/>
          <w:bCs/>
          <w:i/>
          <w:iCs/>
          <w:sz w:val="40"/>
          <w:szCs w:val="40"/>
        </w:rPr>
        <w:t>Corso di laurea in Informatica</w:t>
      </w:r>
    </w:p>
    <w:p w:rsidR="009844B9" w:rsidRPr="009844B9" w:rsidRDefault="009844B9" w:rsidP="009844B9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:rsidR="009844B9" w:rsidRPr="009844B9" w:rsidRDefault="009844B9" w:rsidP="009844B9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:rsidR="009844B9" w:rsidRPr="009844B9" w:rsidRDefault="009844B9" w:rsidP="009844B9">
      <w:pPr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</w:rPr>
      </w:pPr>
    </w:p>
    <w:p w:rsidR="009844B9" w:rsidRPr="00426A95" w:rsidRDefault="009844B9" w:rsidP="00F90A99">
      <w:pPr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  <w:lang w:val="en-US"/>
        </w:rPr>
      </w:pPr>
      <w:r w:rsidRPr="00426A95">
        <w:rPr>
          <w:rFonts w:ascii="Times New Roman" w:hAnsi="Times New Roman" w:cs="Times New Roman"/>
          <w:b/>
          <w:bCs/>
          <w:i/>
          <w:iCs/>
          <w:sz w:val="56"/>
          <w:szCs w:val="56"/>
          <w:lang w:val="en-US"/>
        </w:rPr>
        <w:t>INGEGNERIA DEL SOFTWARE</w:t>
      </w:r>
    </w:p>
    <w:p w:rsidR="009844B9" w:rsidRPr="00426A95" w:rsidRDefault="009844B9" w:rsidP="009844B9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  <w:r w:rsidRPr="00426A95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“</w:t>
      </w:r>
      <w:proofErr w:type="spellStart"/>
      <w:r w:rsidRPr="00426A95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StudyMe</w:t>
      </w:r>
      <w:proofErr w:type="spellEnd"/>
      <w:r w:rsidRPr="00426A95"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  <w:t>”</w:t>
      </w:r>
    </w:p>
    <w:p w:rsidR="00F90A99" w:rsidRPr="00426A95" w:rsidRDefault="00F90A99" w:rsidP="009844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90A99" w:rsidRPr="00426A95" w:rsidRDefault="00F90A99" w:rsidP="009844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90A99" w:rsidRPr="00426A95" w:rsidRDefault="00F90A99" w:rsidP="009844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90A99" w:rsidRPr="00426A95" w:rsidRDefault="00F90A99" w:rsidP="009844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6A9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TEST CASE EXECUTION </w:t>
      </w:r>
    </w:p>
    <w:p w:rsidR="009844B9" w:rsidRPr="00426A95" w:rsidRDefault="009844B9" w:rsidP="009844B9">
      <w:pPr>
        <w:jc w:val="center"/>
        <w:rPr>
          <w:rFonts w:ascii="Times New Roman" w:hAnsi="Times New Roman" w:cs="Times New Roman"/>
          <w:b/>
          <w:bCs/>
          <w:i/>
          <w:iCs/>
          <w:sz w:val="72"/>
          <w:szCs w:val="72"/>
          <w:lang w:val="en-US"/>
        </w:rPr>
      </w:pPr>
    </w:p>
    <w:p w:rsidR="0095194B" w:rsidRPr="00426A95" w:rsidRDefault="0095194B">
      <w:pPr>
        <w:rPr>
          <w:rFonts w:ascii="Times New Roman" w:hAnsi="Times New Roman" w:cs="Times New Roman"/>
          <w:lang w:val="en-US"/>
        </w:rPr>
      </w:pPr>
    </w:p>
    <w:p w:rsidR="009844B9" w:rsidRPr="009844B9" w:rsidRDefault="009844B9" w:rsidP="009844B9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844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Docente:</w:t>
      </w:r>
      <w:r w:rsidRPr="009844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ab/>
      </w:r>
      <w:r w:rsidRPr="009844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ab/>
      </w:r>
      <w:r w:rsidRPr="009844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ab/>
      </w:r>
      <w:r w:rsidRPr="009844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ab/>
      </w:r>
      <w:r w:rsidRPr="009844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ab/>
      </w:r>
      <w:r w:rsidRPr="009844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ab/>
        <w:t>Studenti:</w:t>
      </w:r>
    </w:p>
    <w:p w:rsidR="009844B9" w:rsidRPr="009844B9" w:rsidRDefault="009844B9" w:rsidP="009844B9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</w:pPr>
      <w:r w:rsidRPr="009844B9">
        <w:rPr>
          <w:rFonts w:ascii="Times New Roman" w:hAnsi="Times New Roman" w:cs="Times New Roman"/>
          <w:color w:val="000000" w:themeColor="text1"/>
          <w:sz w:val="28"/>
          <w:szCs w:val="28"/>
        </w:rPr>
        <w:t>Andrea De Lucia</w:t>
      </w:r>
      <w:r w:rsidRPr="009844B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844B9"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 w:rsidRPr="009844B9"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 w:rsidRPr="009844B9"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 </w:t>
      </w:r>
      <w:r w:rsidRPr="009844B9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Nome                           Matricola</w:t>
      </w:r>
    </w:p>
    <w:p w:rsidR="009844B9" w:rsidRPr="009844B9" w:rsidRDefault="009844B9" w:rsidP="009844B9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</w:pPr>
    </w:p>
    <w:p w:rsidR="009844B9" w:rsidRPr="009844B9" w:rsidRDefault="009844B9" w:rsidP="009844B9">
      <w:pPr>
        <w:ind w:left="283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Buono Claudia                              </w:t>
      </w:r>
      <w:r w:rsidRPr="009844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0512105296</w:t>
      </w:r>
    </w:p>
    <w:p w:rsidR="009844B9" w:rsidRPr="009844B9" w:rsidRDefault="009844B9" w:rsidP="009844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 w:rsidR="00F90A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Esposito Mariarosaria                 </w:t>
      </w:r>
      <w:r w:rsidR="00F90A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844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0512105692</w:t>
      </w:r>
    </w:p>
    <w:p w:rsidR="009844B9" w:rsidRPr="009844B9" w:rsidRDefault="009844B9" w:rsidP="009844B9">
      <w:pPr>
        <w:rPr>
          <w:rFonts w:ascii="Times New Roman" w:hAnsi="Times New Roman" w:cs="Times New Roman"/>
          <w:sz w:val="24"/>
          <w:szCs w:val="24"/>
        </w:rPr>
      </w:pPr>
      <w:r w:rsidRPr="009844B9">
        <w:rPr>
          <w:rFonts w:ascii="Times New Roman" w:hAnsi="Times New Roman" w:cs="Times New Roman"/>
          <w:sz w:val="18"/>
          <w:szCs w:val="18"/>
        </w:rPr>
        <w:t xml:space="preserve">       </w:t>
      </w:r>
      <w:bookmarkStart w:id="0" w:name="_Toc21725339"/>
      <w:bookmarkStart w:id="1" w:name="_Toc21725635"/>
      <w:r w:rsidRPr="009844B9">
        <w:rPr>
          <w:rFonts w:ascii="Times New Roman" w:hAnsi="Times New Roman" w:cs="Times New Roman"/>
          <w:sz w:val="18"/>
          <w:szCs w:val="18"/>
        </w:rPr>
        <w:tab/>
      </w:r>
      <w:r w:rsidRPr="009844B9">
        <w:rPr>
          <w:rFonts w:ascii="Times New Roman" w:hAnsi="Times New Roman" w:cs="Times New Roman"/>
          <w:sz w:val="18"/>
          <w:szCs w:val="18"/>
        </w:rPr>
        <w:tab/>
      </w:r>
      <w:r w:rsidRPr="009844B9">
        <w:rPr>
          <w:rFonts w:ascii="Times New Roman" w:hAnsi="Times New Roman" w:cs="Times New Roman"/>
          <w:sz w:val="18"/>
          <w:szCs w:val="18"/>
        </w:rPr>
        <w:tab/>
      </w:r>
      <w:r w:rsidRPr="009844B9">
        <w:rPr>
          <w:rFonts w:ascii="Times New Roman" w:hAnsi="Times New Roman" w:cs="Times New Roman"/>
          <w:sz w:val="18"/>
          <w:szCs w:val="18"/>
        </w:rPr>
        <w:tab/>
      </w:r>
      <w:r w:rsidRPr="009844B9">
        <w:rPr>
          <w:rFonts w:ascii="Times New Roman" w:hAnsi="Times New Roman" w:cs="Times New Roman"/>
          <w:sz w:val="18"/>
          <w:szCs w:val="18"/>
        </w:rPr>
        <w:tab/>
      </w:r>
      <w:r w:rsidRPr="009844B9">
        <w:rPr>
          <w:rFonts w:ascii="Times New Roman" w:hAnsi="Times New Roman" w:cs="Times New Roman"/>
          <w:sz w:val="18"/>
          <w:szCs w:val="18"/>
        </w:rPr>
        <w:tab/>
        <w:t xml:space="preserve">   </w:t>
      </w:r>
      <w:r w:rsidR="00F90A99">
        <w:rPr>
          <w:rFonts w:ascii="Times New Roman" w:hAnsi="Times New Roman" w:cs="Times New Roman"/>
          <w:sz w:val="18"/>
          <w:szCs w:val="18"/>
        </w:rPr>
        <w:t xml:space="preserve">     </w:t>
      </w:r>
      <w:r w:rsidRPr="009844B9">
        <w:rPr>
          <w:rFonts w:ascii="Times New Roman" w:hAnsi="Times New Roman" w:cs="Times New Roman"/>
          <w:sz w:val="18"/>
          <w:szCs w:val="18"/>
        </w:rPr>
        <w:t xml:space="preserve"> </w:t>
      </w:r>
      <w:r w:rsidRPr="009844B9">
        <w:rPr>
          <w:rFonts w:ascii="Times New Roman" w:hAnsi="Times New Roman" w:cs="Times New Roman"/>
          <w:sz w:val="24"/>
          <w:szCs w:val="24"/>
        </w:rPr>
        <w:t>Tripodi Maria Rachele                  0512105356</w:t>
      </w:r>
      <w:bookmarkEnd w:id="0"/>
      <w:bookmarkEnd w:id="1"/>
    </w:p>
    <w:p w:rsidR="009844B9" w:rsidRPr="009844B9" w:rsidRDefault="009844B9" w:rsidP="009844B9">
      <w:pPr>
        <w:rPr>
          <w:rFonts w:ascii="Times New Roman" w:hAnsi="Times New Roman" w:cs="Times New Roman"/>
          <w:b/>
          <w:bCs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Pr="009844B9" w:rsidRDefault="009844B9" w:rsidP="009844B9">
      <w:pPr>
        <w:jc w:val="center"/>
        <w:rPr>
          <w:rFonts w:ascii="Times New Roman" w:hAnsi="Times New Roman" w:cs="Times New Roman"/>
          <w:i/>
          <w:iCs/>
          <w:sz w:val="44"/>
          <w:szCs w:val="44"/>
        </w:rPr>
      </w:pPr>
      <w:r w:rsidRPr="009844B9">
        <w:rPr>
          <w:rFonts w:ascii="Times New Roman" w:hAnsi="Times New Roman" w:cs="Times New Roman"/>
          <w:i/>
          <w:iCs/>
          <w:sz w:val="44"/>
          <w:szCs w:val="44"/>
        </w:rPr>
        <w:t>Anno accademico 2019/20</w:t>
      </w:r>
    </w:p>
    <w:p w:rsidR="009844B9" w:rsidRP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9844B9" w:rsidRDefault="009844B9">
      <w:pPr>
        <w:rPr>
          <w:rFonts w:ascii="Times New Roman" w:hAnsi="Times New Roman" w:cs="Times New Roman"/>
          <w:sz w:val="18"/>
          <w:szCs w:val="18"/>
        </w:rPr>
      </w:pPr>
    </w:p>
    <w:p w:rsidR="007F2E46" w:rsidRDefault="007F2E46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bidi="it-IT"/>
        </w:rPr>
        <w:id w:val="-2051984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41D7" w:rsidRPr="007C19EC" w:rsidRDefault="002041D7" w:rsidP="007C19EC">
          <w:pPr>
            <w:pStyle w:val="Titolosommario"/>
            <w:rPr>
              <w:color w:val="585961"/>
            </w:rPr>
          </w:pPr>
          <w:r w:rsidRPr="007C19EC">
            <w:rPr>
              <w:color w:val="585961"/>
            </w:rPr>
            <w:t>Sommario</w:t>
          </w:r>
          <w:bookmarkStart w:id="2" w:name="_GoBack"/>
          <w:bookmarkEnd w:id="2"/>
        </w:p>
        <w:p w:rsidR="00A02520" w:rsidRDefault="002041D7">
          <w:pPr>
            <w:pStyle w:val="Sommario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089138" w:history="1">
            <w:r w:rsidR="00A02520" w:rsidRPr="006D4A5F">
              <w:rPr>
                <w:rStyle w:val="Collegamentoipertestuale"/>
                <w:rFonts w:ascii="Century Gothic" w:eastAsiaTheme="minorHAnsi" w:hAnsi="Century Gothic"/>
                <w:b/>
                <w:bCs/>
                <w:noProof/>
                <w:lang w:eastAsia="en-US"/>
              </w:rPr>
              <w:t>1.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eastAsiaTheme="minorHAnsi" w:hAnsi="Century Gothic"/>
                <w:b/>
                <w:bCs/>
                <w:noProof/>
                <w:lang w:eastAsia="en-US"/>
              </w:rPr>
              <w:t>Introduzione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_Toc30089138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3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39" w:history="1">
            <w:r w:rsidR="00A02520" w:rsidRPr="006D4A5F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2.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Gestione Utente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_Toc30089139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4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0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2.1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Login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_Toc30089140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4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1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2.2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Registrazione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_Toc30089141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7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2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2.3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Cambio email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_Toc30089142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13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3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2.4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Cambio password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_Toc30089143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16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4" w:history="1">
            <w:r w:rsidR="00A02520" w:rsidRPr="006D4A5F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3.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Gestione pacchetto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_Toc30089144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19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5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3.1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Crea Pacchetto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_Toc30089145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19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6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3.2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Modifica pacchetto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_Toc30089146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32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7" w:history="1">
            <w:r w:rsidR="00A02520" w:rsidRPr="006D4A5F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4.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Gestione Lezioni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_Toc30089147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38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8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4.1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Inserisci lezione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_Toc30089148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38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49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4.2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Modifica Lezione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_Toc30089149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44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A02520" w:rsidRDefault="004F498B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30089150" w:history="1"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4.3</w:t>
            </w:r>
            <w:r w:rsidR="00A02520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A02520" w:rsidRPr="006D4A5F">
              <w:rPr>
                <w:rStyle w:val="Collegamentoipertestuale"/>
                <w:rFonts w:ascii="Century Gothic" w:hAnsi="Century Gothic"/>
                <w:noProof/>
              </w:rPr>
              <w:t>Inserimento recensione</w:t>
            </w:r>
            <w:r w:rsidR="00A02520">
              <w:rPr>
                <w:noProof/>
                <w:webHidden/>
              </w:rPr>
              <w:tab/>
            </w:r>
            <w:r w:rsidR="00A02520">
              <w:rPr>
                <w:noProof/>
                <w:webHidden/>
              </w:rPr>
              <w:fldChar w:fldCharType="begin"/>
            </w:r>
            <w:r w:rsidR="00A02520">
              <w:rPr>
                <w:noProof/>
                <w:webHidden/>
              </w:rPr>
              <w:instrText xml:space="preserve"> PAGEREF _Toc30089150 \h </w:instrText>
            </w:r>
            <w:r w:rsidR="00A02520">
              <w:rPr>
                <w:noProof/>
                <w:webHidden/>
              </w:rPr>
            </w:r>
            <w:r w:rsidR="00A02520">
              <w:rPr>
                <w:noProof/>
                <w:webHidden/>
              </w:rPr>
              <w:fldChar w:fldCharType="separate"/>
            </w:r>
            <w:r w:rsidR="00A02520">
              <w:rPr>
                <w:noProof/>
                <w:webHidden/>
              </w:rPr>
              <w:t>48</w:t>
            </w:r>
            <w:r w:rsidR="00A02520">
              <w:rPr>
                <w:noProof/>
                <w:webHidden/>
              </w:rPr>
              <w:fldChar w:fldCharType="end"/>
            </w:r>
          </w:hyperlink>
        </w:p>
        <w:p w:rsidR="002041D7" w:rsidRDefault="002041D7">
          <w:r>
            <w:rPr>
              <w:b/>
              <w:bCs/>
            </w:rPr>
            <w:fldChar w:fldCharType="end"/>
          </w:r>
        </w:p>
      </w:sdtContent>
    </w:sdt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2041D7" w:rsidRDefault="002041D7">
      <w:pPr>
        <w:rPr>
          <w:rFonts w:ascii="Times New Roman" w:hAnsi="Times New Roman" w:cs="Times New Roman"/>
          <w:sz w:val="18"/>
          <w:szCs w:val="18"/>
        </w:rPr>
      </w:pPr>
    </w:p>
    <w:p w:rsidR="006444B2" w:rsidRPr="003161A6" w:rsidRDefault="006444B2" w:rsidP="006444B2">
      <w:pPr>
        <w:pStyle w:val="Titolo1"/>
        <w:numPr>
          <w:ilvl w:val="0"/>
          <w:numId w:val="3"/>
        </w:numPr>
        <w:rPr>
          <w:rFonts w:ascii="Century Gothic" w:eastAsiaTheme="minorHAnsi" w:hAnsi="Century Gothic"/>
          <w:b/>
          <w:bCs/>
          <w:color w:val="auto"/>
          <w:sz w:val="28"/>
          <w:szCs w:val="28"/>
          <w:lang w:eastAsia="en-US" w:bidi="ar-SA"/>
        </w:rPr>
      </w:pPr>
      <w:bookmarkStart w:id="3" w:name="_Toc30089138"/>
      <w:r w:rsidRPr="003161A6">
        <w:rPr>
          <w:rFonts w:ascii="Century Gothic" w:eastAsiaTheme="minorHAnsi" w:hAnsi="Century Gothic"/>
          <w:b/>
          <w:bCs/>
          <w:color w:val="auto"/>
          <w:sz w:val="28"/>
          <w:szCs w:val="28"/>
          <w:lang w:eastAsia="en-US" w:bidi="ar-SA"/>
        </w:rPr>
        <w:lastRenderedPageBreak/>
        <w:t>Introduzione</w:t>
      </w:r>
      <w:bookmarkEnd w:id="3"/>
    </w:p>
    <w:p w:rsidR="006444B2" w:rsidRPr="006444B2" w:rsidRDefault="006444B2" w:rsidP="006444B2">
      <w:pPr>
        <w:widowControl/>
        <w:adjustRightInd w:val="0"/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Questa sezione rappresenta l’attività di esecuzione dei test case descritti</w:t>
      </w:r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all’interno del Test</w:t>
      </w:r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</w:t>
      </w:r>
      <w:proofErr w:type="spellStart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Specification</w:t>
      </w:r>
      <w:proofErr w:type="spellEnd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. I test verranno eseguiti con </w:t>
      </w:r>
      <w:proofErr w:type="spellStart"/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>Selenium</w:t>
      </w:r>
      <w:proofErr w:type="spellEnd"/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e ad ogni esecuzione verrà affiliata una tabella</w:t>
      </w:r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informativa in cui mantenere le seguenti informazioni:</w:t>
      </w:r>
    </w:p>
    <w:p w:rsidR="006444B2" w:rsidRPr="006444B2" w:rsidRDefault="006444B2" w:rsidP="006444B2">
      <w:pPr>
        <w:widowControl/>
        <w:adjustRightInd w:val="0"/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1. Nome del test case: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Corrispondente al test case del Test </w:t>
      </w:r>
      <w:proofErr w:type="spellStart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Specification</w:t>
      </w:r>
      <w:proofErr w:type="spellEnd"/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</w:t>
      </w:r>
      <w:proofErr w:type="spellStart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Document</w:t>
      </w:r>
      <w:proofErr w:type="spellEnd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.</w:t>
      </w:r>
    </w:p>
    <w:p w:rsidR="006444B2" w:rsidRPr="006444B2" w:rsidRDefault="006444B2" w:rsidP="006444B2">
      <w:pPr>
        <w:widowControl/>
        <w:adjustRightInd w:val="0"/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2. Data e ora: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Quando il test è stato eseguito</w:t>
      </w:r>
    </w:p>
    <w:p w:rsidR="006444B2" w:rsidRPr="006444B2" w:rsidRDefault="006444B2" w:rsidP="006444B2">
      <w:pPr>
        <w:widowControl/>
        <w:adjustRightInd w:val="0"/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3. Tester che ha eseguito il problema: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Soggetto creatore ed esecutore del test</w:t>
      </w:r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.</w:t>
      </w:r>
    </w:p>
    <w:p w:rsidR="006444B2" w:rsidRPr="006444B2" w:rsidRDefault="006444B2" w:rsidP="006444B2">
      <w:pPr>
        <w:widowControl/>
        <w:adjustRightInd w:val="0"/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4. Output atteso: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Output che si</w:t>
      </w:r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dovrebbe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ottene</w:t>
      </w:r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re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dall’esecuzione del test.</w:t>
      </w:r>
    </w:p>
    <w:p w:rsidR="006444B2" w:rsidRPr="006444B2" w:rsidRDefault="006444B2" w:rsidP="006444B2">
      <w:pPr>
        <w:widowControl/>
        <w:adjustRightInd w:val="0"/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5. Output del sistema: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Output che si ottiene dall’esecuzione del test.</w:t>
      </w:r>
    </w:p>
    <w:p w:rsidR="006444B2" w:rsidRPr="006444B2" w:rsidRDefault="006444B2" w:rsidP="006444B2">
      <w:pPr>
        <w:widowControl/>
        <w:adjustRightInd w:val="0"/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6. Esito del test: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Corretto o sbagliato a </w:t>
      </w:r>
      <w:proofErr w:type="spellStart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secondo</w:t>
      </w:r>
      <w:proofErr w:type="spellEnd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se l’output atteso e del sistema coincide o</w:t>
      </w:r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meno.</w:t>
      </w:r>
    </w:p>
    <w:p w:rsidR="006444B2" w:rsidRPr="006444B2" w:rsidRDefault="006444B2" w:rsidP="006444B2">
      <w:pPr>
        <w:widowControl/>
        <w:adjustRightInd w:val="0"/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7. Numero prove: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Numero di prove prima che il test abbia esito corretto.</w:t>
      </w:r>
    </w:p>
    <w:p w:rsidR="002041D7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  <w:r w:rsidRPr="006444B2">
        <w:rPr>
          <w:rFonts w:ascii="Century Gothic" w:eastAsiaTheme="minorHAnsi" w:hAnsi="Century Gothic" w:cs="CenturyGothic-Bold"/>
          <w:b/>
          <w:bCs/>
          <w:sz w:val="24"/>
          <w:szCs w:val="24"/>
          <w:lang w:eastAsia="en-US" w:bidi="ar-SA"/>
        </w:rPr>
        <w:t xml:space="preserve">8. Categoria: </w:t>
      </w:r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Valori della </w:t>
      </w:r>
      <w:proofErr w:type="spellStart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category</w:t>
      </w:r>
      <w:proofErr w:type="spellEnd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</w:t>
      </w:r>
      <w:proofErr w:type="spellStart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partition</w:t>
      </w:r>
      <w:proofErr w:type="spellEnd"/>
      <w:r w:rsidRPr="006444B2"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 xml:space="preserve"> interessati nell’esecuzione del test</w:t>
      </w:r>
      <w:r>
        <w:rPr>
          <w:rFonts w:ascii="Century Gothic" w:eastAsiaTheme="minorHAnsi" w:hAnsi="Century Gothic" w:cs="CenturyGothic"/>
          <w:sz w:val="24"/>
          <w:szCs w:val="24"/>
          <w:lang w:eastAsia="en-US" w:bidi="ar-SA"/>
        </w:rPr>
        <w:t>.</w:t>
      </w: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25178F" w:rsidRDefault="0025178F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25178F" w:rsidRDefault="0025178F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3161A6" w:rsidRDefault="003161A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444B2" w:rsidRPr="003161A6" w:rsidRDefault="006444B2" w:rsidP="006444B2">
      <w:pPr>
        <w:pStyle w:val="Titolo1"/>
        <w:numPr>
          <w:ilvl w:val="0"/>
          <w:numId w:val="3"/>
        </w:numPr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4" w:name="_Toc30089139"/>
      <w:r w:rsidRPr="003161A6">
        <w:rPr>
          <w:rFonts w:ascii="Century Gothic" w:hAnsi="Century Gothic"/>
          <w:b/>
          <w:bCs/>
          <w:color w:val="auto"/>
          <w:sz w:val="28"/>
          <w:szCs w:val="28"/>
        </w:rPr>
        <w:lastRenderedPageBreak/>
        <w:t>Gestione Utente</w:t>
      </w:r>
      <w:bookmarkEnd w:id="4"/>
    </w:p>
    <w:p w:rsidR="006444B2" w:rsidRDefault="006444B2" w:rsidP="00426A95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  <w:sz w:val="24"/>
          <w:szCs w:val="24"/>
        </w:rPr>
      </w:pPr>
      <w:bookmarkStart w:id="5" w:name="_Toc30089140"/>
      <w:r>
        <w:rPr>
          <w:rFonts w:ascii="Century Gothic" w:hAnsi="Century Gothic"/>
          <w:color w:val="auto"/>
          <w:sz w:val="24"/>
          <w:szCs w:val="24"/>
        </w:rPr>
        <w:t>Login</w:t>
      </w:r>
      <w:bookmarkEnd w:id="5"/>
    </w:p>
    <w:p w:rsidR="006444B2" w:rsidRPr="006444B2" w:rsidRDefault="006444B2" w:rsidP="006444B2">
      <w:pPr>
        <w:ind w:left="72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AD7F61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AD7F61">
              <w:rPr>
                <w:rFonts w:ascii="Century Gothic" w:hAnsi="Century Gothic"/>
                <w:b/>
                <w:bCs/>
              </w:rPr>
              <w:t>Nome del test case: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TCS1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AD7F61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AD7F61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16/01/2020    09:36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AD7F61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AD7F61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AD7F61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AD7F61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Il login non va a buon fine poiché i dati inserirti non sono presenti nel database.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AD7F61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AD7F61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Il login non va a buon fine poiché i dati inserirti non sono presenti nel database.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AD7F61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AD7F61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AD7F61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AD7F61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AD7F61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AD7F61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Esistenza</w:t>
            </w:r>
          </w:p>
        </w:tc>
      </w:tr>
    </w:tbl>
    <w:p w:rsidR="006444B2" w:rsidRDefault="006444B2" w:rsidP="006444B2">
      <w:pPr>
        <w:rPr>
          <w:rFonts w:ascii="Century Gothic" w:hAnsi="Century Gothic"/>
          <w:noProof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9D1D4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357F48C" wp14:editId="704D70D4">
            <wp:extent cx="6645910" cy="3542030"/>
            <wp:effectExtent l="0" t="0" r="0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AD7F61" w:rsidRDefault="00AD7F61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AD7F61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</w:t>
            </w: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F256C5">
              <w:rPr>
                <w:rFonts w:ascii="Century Gothic" w:hAnsi="Century Gothic"/>
              </w:rPr>
              <w:t xml:space="preserve">/01/2020    </w:t>
            </w:r>
            <w:r>
              <w:rPr>
                <w:rFonts w:ascii="Century Gothic" w:hAnsi="Century Gothic"/>
              </w:rPr>
              <w:t>09:39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 xml:space="preserve">Il login non va a buon fine poiché un </w:t>
            </w:r>
            <w:proofErr w:type="gramStart"/>
            <w:r w:rsidRPr="00AD7F61">
              <w:rPr>
                <w:rFonts w:ascii="Century Gothic" w:hAnsi="Century Gothic"/>
              </w:rPr>
              <w:t>campo  è</w:t>
            </w:r>
            <w:proofErr w:type="gramEnd"/>
            <w:r w:rsidRPr="00AD7F61">
              <w:rPr>
                <w:rFonts w:ascii="Century Gothic" w:hAnsi="Century Gothic"/>
              </w:rPr>
              <w:t xml:space="preserve"> vuoto.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 xml:space="preserve">Il login non va a buon fine poiché un </w:t>
            </w:r>
            <w:proofErr w:type="gramStart"/>
            <w:r w:rsidRPr="00AD7F61">
              <w:rPr>
                <w:rFonts w:ascii="Century Gothic" w:hAnsi="Century Gothic"/>
              </w:rPr>
              <w:t>campo  è</w:t>
            </w:r>
            <w:proofErr w:type="gramEnd"/>
            <w:r w:rsidRPr="00AD7F61">
              <w:rPr>
                <w:rFonts w:ascii="Century Gothic" w:hAnsi="Century Gothic"/>
              </w:rPr>
              <w:t xml:space="preserve"> vuoto.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Formato</w:t>
            </w:r>
          </w:p>
        </w:tc>
      </w:tr>
    </w:tbl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Pr="00F256C5" w:rsidRDefault="006444B2" w:rsidP="009D1D4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5EE6A47" wp14:editId="067009FA">
            <wp:extent cx="6645910" cy="3542030"/>
            <wp:effectExtent l="0" t="0" r="254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Default="006444B2" w:rsidP="006444B2">
      <w:pPr>
        <w:rPr>
          <w:rFonts w:ascii="Century Gothic" w:hAnsi="Century Gothic"/>
        </w:rPr>
      </w:pPr>
    </w:p>
    <w:p w:rsidR="006444B2" w:rsidRPr="00F256C5" w:rsidRDefault="006444B2" w:rsidP="006444B2">
      <w:pPr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AD7F61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TCS4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15/01/2020    15:33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Il login va a buon fine poiché i dati inserirti rispettano tutte le condizioni.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AD7F61" w:rsidRDefault="006444B2" w:rsidP="00002B76">
            <w:pPr>
              <w:rPr>
                <w:rFonts w:ascii="Century Gothic" w:hAnsi="Century Gothic"/>
              </w:rPr>
            </w:pPr>
            <w:r w:rsidRPr="00AD7F61">
              <w:rPr>
                <w:rFonts w:ascii="Century Gothic" w:hAnsi="Century Gothic"/>
              </w:rPr>
              <w:t>Il login va a buon fine poiché i dati inserirti rispettano tutte le condizioni.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Formato, Esistenza</w:t>
            </w:r>
          </w:p>
        </w:tc>
      </w:tr>
    </w:tbl>
    <w:p w:rsidR="006444B2" w:rsidRPr="00F256C5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  <w:r w:rsidRPr="00F256C5">
        <w:rPr>
          <w:rFonts w:ascii="Century Gothic" w:hAnsi="Century Gothic"/>
          <w:noProof/>
        </w:rPr>
        <w:drawing>
          <wp:inline distT="0" distB="0" distL="0" distR="0" wp14:anchorId="133B69AE" wp14:editId="6951F1FA">
            <wp:extent cx="6120130" cy="32772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color w:val="FF0000"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i/>
          <w:iCs/>
          <w:sz w:val="28"/>
          <w:szCs w:val="28"/>
        </w:rPr>
      </w:pPr>
    </w:p>
    <w:p w:rsidR="00D71781" w:rsidRDefault="00D71781" w:rsidP="006444B2">
      <w:pPr>
        <w:rPr>
          <w:rFonts w:ascii="Century Gothic" w:hAnsi="Century Gothic"/>
          <w:i/>
          <w:iCs/>
          <w:sz w:val="28"/>
          <w:szCs w:val="28"/>
        </w:rPr>
      </w:pPr>
    </w:p>
    <w:p w:rsidR="00D71781" w:rsidRDefault="00D71781" w:rsidP="006444B2">
      <w:pPr>
        <w:rPr>
          <w:rFonts w:ascii="Century Gothic" w:hAnsi="Century Gothic"/>
          <w:i/>
          <w:iCs/>
          <w:sz w:val="28"/>
          <w:szCs w:val="28"/>
        </w:rPr>
      </w:pPr>
    </w:p>
    <w:p w:rsidR="00D71781" w:rsidRDefault="00D71781" w:rsidP="006444B2">
      <w:pPr>
        <w:rPr>
          <w:rFonts w:ascii="Century Gothic" w:hAnsi="Century Gothic"/>
          <w:i/>
          <w:iCs/>
          <w:sz w:val="28"/>
          <w:szCs w:val="28"/>
        </w:rPr>
      </w:pPr>
    </w:p>
    <w:p w:rsidR="00D71781" w:rsidRDefault="00D71781" w:rsidP="006444B2">
      <w:pPr>
        <w:rPr>
          <w:rFonts w:ascii="Century Gothic" w:hAnsi="Century Gothic"/>
          <w:i/>
          <w:iCs/>
          <w:sz w:val="28"/>
          <w:szCs w:val="28"/>
        </w:rPr>
      </w:pPr>
    </w:p>
    <w:p w:rsidR="006444B2" w:rsidRDefault="006444B2" w:rsidP="006444B2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</w:rPr>
      </w:pPr>
      <w:bookmarkStart w:id="6" w:name="_Toc30089141"/>
      <w:r w:rsidRPr="006444B2">
        <w:rPr>
          <w:rFonts w:ascii="Century Gothic" w:hAnsi="Century Gothic"/>
          <w:color w:val="auto"/>
        </w:rPr>
        <w:lastRenderedPageBreak/>
        <w:t>Registrazione</w:t>
      </w:r>
      <w:bookmarkEnd w:id="6"/>
    </w:p>
    <w:p w:rsidR="006444B2" w:rsidRPr="006444B2" w:rsidRDefault="006444B2" w:rsidP="006444B2">
      <w:pPr>
        <w:pStyle w:val="Paragrafoelenco"/>
        <w:ind w:left="1125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AD7F61">
              <w:rPr>
                <w:rFonts w:ascii="Century Gothic" w:hAnsi="Century Gothic"/>
                <w:b/>
                <w:bCs/>
              </w:rPr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TCS5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15/01/2020    15:22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La registrazione non va a buon fine poiché il nome Utente è già esistente.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La registrazione non va a buon fine poiché il nome Utente è già esistente.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Esistenza</w:t>
            </w:r>
          </w:p>
        </w:tc>
      </w:tr>
    </w:tbl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  <w:r w:rsidRPr="00F256C5">
        <w:rPr>
          <w:rFonts w:ascii="Century Gothic" w:hAnsi="Century Gothic"/>
          <w:noProof/>
        </w:rPr>
        <w:drawing>
          <wp:inline distT="0" distB="0" distL="0" distR="0" wp14:anchorId="07BD05C0" wp14:editId="799248E0">
            <wp:extent cx="6120130" cy="327977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AD7F61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TCS6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15/01/2020    15:42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La registrazione non va a buon fine poiché il nome Utente non rispetta i vincoli di lunghezza.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La registrazione non va a buon fine poiché il nome Utente non rispetta i vincoli di lunghezza.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</w:p>
        </w:tc>
      </w:tr>
    </w:tbl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  <w:r w:rsidRPr="00F256C5">
        <w:rPr>
          <w:rFonts w:ascii="Century Gothic" w:hAnsi="Century Gothic"/>
          <w:noProof/>
        </w:rPr>
        <w:drawing>
          <wp:inline distT="0" distB="0" distL="0" distR="0" wp14:anchorId="7C02A711" wp14:editId="0CD03462">
            <wp:extent cx="6120130" cy="326199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9D1D4E" w:rsidRPr="00F256C5" w:rsidRDefault="009D1D4E" w:rsidP="006444B2">
      <w:pPr>
        <w:rPr>
          <w:rFonts w:ascii="Century Gothic" w:hAnsi="Century Gothic"/>
          <w:b/>
          <w:bCs/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426A9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426A95">
              <w:rPr>
                <w:rFonts w:ascii="Century Gothic" w:hAnsi="Century Gothic"/>
                <w:b/>
                <w:bCs/>
              </w:rPr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TCS8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426A9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426A9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 xml:space="preserve">15/01/2020    </w:t>
            </w:r>
            <w:r>
              <w:rPr>
                <w:rFonts w:ascii="Century Gothic" w:hAnsi="Century Gothic"/>
              </w:rPr>
              <w:t>18:02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426A9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426A9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426A9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426A9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 xml:space="preserve">La registrazione non va a buon fine poiché </w:t>
            </w:r>
            <w:proofErr w:type="gramStart"/>
            <w:r w:rsidRPr="00F256C5">
              <w:rPr>
                <w:rFonts w:ascii="Century Gothic" w:hAnsi="Century Gothic"/>
              </w:rPr>
              <w:t>l’email</w:t>
            </w:r>
            <w:proofErr w:type="gramEnd"/>
            <w:r w:rsidRPr="00F256C5">
              <w:rPr>
                <w:rFonts w:ascii="Century Gothic" w:hAnsi="Century Gothic"/>
              </w:rPr>
              <w:t xml:space="preserve"> non rispetta il vincolo di formato.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426A9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426A9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 xml:space="preserve">La registrazione non va a buon fine poiché </w:t>
            </w:r>
            <w:proofErr w:type="gramStart"/>
            <w:r w:rsidRPr="00F256C5">
              <w:rPr>
                <w:rFonts w:ascii="Century Gothic" w:hAnsi="Century Gothic"/>
              </w:rPr>
              <w:t>l’email</w:t>
            </w:r>
            <w:proofErr w:type="gramEnd"/>
            <w:r w:rsidRPr="00F256C5">
              <w:rPr>
                <w:rFonts w:ascii="Century Gothic" w:hAnsi="Century Gothic"/>
              </w:rPr>
              <w:t xml:space="preserve"> non rispetta il vincolo di formato.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426A9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426A9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426A9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426A9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426A9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426A9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</w:p>
        </w:tc>
      </w:tr>
    </w:tbl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765B29" wp14:editId="1993F948">
            <wp:extent cx="6645910" cy="3551555"/>
            <wp:effectExtent l="0" t="0" r="254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426A95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TCS9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 xml:space="preserve">15/01/2020    </w:t>
            </w:r>
            <w:r>
              <w:rPr>
                <w:rFonts w:ascii="Century Gothic" w:hAnsi="Century Gothic"/>
              </w:rPr>
              <w:t xml:space="preserve"> 18:06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La registrazione non va a buon fine poiché la password non rispetta il vincolo di lunghezza.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La registrazione non va a buon fine poiché la password non rispetta il vincolo di lunghezza.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426A95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</w:p>
        </w:tc>
      </w:tr>
    </w:tbl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CEFA46" wp14:editId="0B643556">
            <wp:extent cx="6645910" cy="3566160"/>
            <wp:effectExtent l="0" t="0" r="254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TCS10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15/01/2020     16:01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La registrazione non va a buon fine poiché le due password non coincidono.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La registrazione non va a buon fine poiché le due password non coincidono.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</w:p>
        </w:tc>
      </w:tr>
    </w:tbl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  <w:r w:rsidRPr="00F256C5">
        <w:rPr>
          <w:rFonts w:ascii="Century Gothic" w:hAnsi="Century Gothic"/>
          <w:noProof/>
        </w:rPr>
        <w:drawing>
          <wp:inline distT="0" distB="0" distL="0" distR="0" wp14:anchorId="1E5ED8EB" wp14:editId="37B47D72">
            <wp:extent cx="6120130" cy="3275330"/>
            <wp:effectExtent l="0" t="0" r="0" b="12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172F39" w:rsidRDefault="00172F39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FF60D0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FF60D0" w:rsidRPr="00F256C5" w:rsidRDefault="00FF60D0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798" w:type="dxa"/>
          </w:tcPr>
          <w:p w:rsidR="00FF60D0" w:rsidRPr="00F256C5" w:rsidRDefault="00FF60D0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TCS1</w:t>
            </w: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</w:tr>
      <w:tr w:rsidR="00FF60D0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FF60D0" w:rsidRPr="00F256C5" w:rsidRDefault="00FF60D0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FF60D0" w:rsidRPr="00F256C5" w:rsidRDefault="00FF60D0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F256C5">
              <w:rPr>
                <w:rFonts w:ascii="Century Gothic" w:hAnsi="Century Gothic"/>
              </w:rPr>
              <w:t>/01/2020     1</w:t>
            </w:r>
            <w:r>
              <w:rPr>
                <w:rFonts w:ascii="Century Gothic" w:hAnsi="Century Gothic"/>
              </w:rPr>
              <w:t>2</w:t>
            </w:r>
            <w:r w:rsidRPr="00F256C5">
              <w:rPr>
                <w:rFonts w:ascii="Century Gothic" w:hAnsi="Century Gothic"/>
              </w:rPr>
              <w:t>:</w:t>
            </w:r>
            <w:r w:rsidR="00172F39">
              <w:rPr>
                <w:rFonts w:ascii="Century Gothic" w:hAnsi="Century Gothic"/>
              </w:rPr>
              <w:t>39</w:t>
            </w:r>
          </w:p>
        </w:tc>
      </w:tr>
      <w:tr w:rsidR="00FF60D0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FF60D0" w:rsidRPr="00F256C5" w:rsidRDefault="00FF60D0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FF60D0" w:rsidRPr="00F256C5" w:rsidRDefault="00FF60D0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FF60D0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FF60D0" w:rsidRPr="00F256C5" w:rsidRDefault="00FF60D0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FF60D0" w:rsidRPr="00F256C5" w:rsidRDefault="00FF60D0" w:rsidP="00002B76">
            <w:pPr>
              <w:rPr>
                <w:rFonts w:ascii="Century Gothic" w:hAnsi="Century Gothic"/>
              </w:rPr>
            </w:pPr>
            <w:r w:rsidRPr="009D74A8">
              <w:rPr>
                <w:rFonts w:ascii="Century Gothic" w:hAnsi="Century Gothic"/>
              </w:rPr>
              <w:t xml:space="preserve">La registrazione </w:t>
            </w:r>
            <w:r>
              <w:rPr>
                <w:rFonts w:ascii="Century Gothic" w:hAnsi="Century Gothic"/>
              </w:rPr>
              <w:t>va a buon fine dato che tutti i vincoli sono stati rispettati.</w:t>
            </w:r>
          </w:p>
        </w:tc>
      </w:tr>
      <w:tr w:rsidR="00FF60D0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FF60D0" w:rsidRPr="00F256C5" w:rsidRDefault="00FF60D0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FF60D0" w:rsidRPr="00F256C5" w:rsidRDefault="00FF60D0" w:rsidP="00002B76">
            <w:pPr>
              <w:rPr>
                <w:rFonts w:ascii="Century Gothic" w:hAnsi="Century Gothic"/>
              </w:rPr>
            </w:pPr>
            <w:r w:rsidRPr="009D74A8">
              <w:rPr>
                <w:rFonts w:ascii="Century Gothic" w:hAnsi="Century Gothic"/>
              </w:rPr>
              <w:t xml:space="preserve">La registrazione </w:t>
            </w:r>
            <w:r>
              <w:rPr>
                <w:rFonts w:ascii="Century Gothic" w:hAnsi="Century Gothic"/>
              </w:rPr>
              <w:t>va a buon fine dato che tutti i vincoli sono stati rispettati.</w:t>
            </w:r>
          </w:p>
        </w:tc>
      </w:tr>
      <w:tr w:rsidR="00FF60D0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FF60D0" w:rsidRPr="00F256C5" w:rsidRDefault="00FF60D0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FF60D0" w:rsidRPr="00F256C5" w:rsidRDefault="00FF60D0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FF60D0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FF60D0" w:rsidRPr="00F256C5" w:rsidRDefault="00FF60D0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FF60D0" w:rsidRPr="00F256C5" w:rsidRDefault="00FF60D0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FF60D0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FF60D0" w:rsidRPr="00F256C5" w:rsidRDefault="00FF60D0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FF60D0" w:rsidRPr="00F256C5" w:rsidRDefault="00FF60D0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</w:p>
        </w:tc>
      </w:tr>
    </w:tbl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172F39" w:rsidP="006444B2">
      <w:pPr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1B6D4793" wp14:editId="3DD6A6F8">
            <wp:extent cx="6120130" cy="326644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7917E3" w:rsidRDefault="007917E3" w:rsidP="006444B2">
      <w:pPr>
        <w:rPr>
          <w:rFonts w:ascii="Century Gothic" w:hAnsi="Century Gothic"/>
          <w:sz w:val="24"/>
          <w:szCs w:val="24"/>
        </w:rPr>
      </w:pPr>
    </w:p>
    <w:p w:rsidR="007917E3" w:rsidRDefault="007917E3" w:rsidP="006444B2">
      <w:pPr>
        <w:rPr>
          <w:rFonts w:ascii="Century Gothic" w:hAnsi="Century Gothic"/>
          <w:sz w:val="24"/>
          <w:szCs w:val="24"/>
        </w:rPr>
      </w:pPr>
    </w:p>
    <w:p w:rsidR="007917E3" w:rsidRDefault="007917E3" w:rsidP="006444B2">
      <w:pPr>
        <w:rPr>
          <w:rFonts w:ascii="Century Gothic" w:hAnsi="Century Gothic"/>
          <w:sz w:val="24"/>
          <w:szCs w:val="24"/>
        </w:rPr>
      </w:pPr>
    </w:p>
    <w:p w:rsidR="007917E3" w:rsidRDefault="007917E3" w:rsidP="006444B2">
      <w:pPr>
        <w:rPr>
          <w:rFonts w:ascii="Century Gothic" w:hAnsi="Century Gothic"/>
          <w:sz w:val="24"/>
          <w:szCs w:val="24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Pr="003161A6" w:rsidRDefault="006444B2" w:rsidP="00D71781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  <w:sz w:val="24"/>
          <w:szCs w:val="24"/>
        </w:rPr>
      </w:pPr>
      <w:bookmarkStart w:id="7" w:name="_Toc30089142"/>
      <w:r w:rsidRPr="003161A6">
        <w:rPr>
          <w:rFonts w:ascii="Century Gothic" w:hAnsi="Century Gothic"/>
          <w:color w:val="auto"/>
          <w:sz w:val="24"/>
          <w:szCs w:val="24"/>
        </w:rPr>
        <w:lastRenderedPageBreak/>
        <w:t xml:space="preserve">Cambio </w:t>
      </w:r>
      <w:proofErr w:type="gramStart"/>
      <w:r w:rsidRPr="003161A6">
        <w:rPr>
          <w:rFonts w:ascii="Century Gothic" w:hAnsi="Century Gothic"/>
          <w:color w:val="auto"/>
          <w:sz w:val="24"/>
          <w:szCs w:val="24"/>
        </w:rPr>
        <w:t>email</w:t>
      </w:r>
      <w:bookmarkEnd w:id="7"/>
      <w:proofErr w:type="gramEnd"/>
    </w:p>
    <w:p w:rsidR="006444B2" w:rsidRDefault="006444B2" w:rsidP="006444B2">
      <w:pPr>
        <w:rPr>
          <w:rFonts w:ascii="Century Gothic" w:hAnsi="Century Gothic"/>
          <w:i/>
          <w:iCs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</w:rPr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TCS1</w:t>
            </w: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15/01/2020   1</w:t>
            </w:r>
            <w:r>
              <w:rPr>
                <w:rFonts w:ascii="Century Gothic" w:hAnsi="Century Gothic"/>
              </w:rPr>
              <w:t>7</w:t>
            </w:r>
            <w:r w:rsidRPr="00F256C5">
              <w:rPr>
                <w:rFonts w:ascii="Century Gothic" w:hAnsi="Century Gothic"/>
              </w:rPr>
              <w:t>:</w:t>
            </w:r>
            <w:r>
              <w:rPr>
                <w:rFonts w:ascii="Century Gothic" w:hAnsi="Century Gothic"/>
              </w:rPr>
              <w:t>57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4C7F30">
              <w:rPr>
                <w:rFonts w:ascii="Century Gothic" w:hAnsi="Century Gothic"/>
                <w:sz w:val="24"/>
                <w:szCs w:val="24"/>
              </w:rPr>
              <w:t>La modifica non va a buon fine perché la e-mail non rispetta il formato.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4C7F30">
              <w:rPr>
                <w:rFonts w:ascii="Century Gothic" w:hAnsi="Century Gothic"/>
                <w:sz w:val="24"/>
                <w:szCs w:val="24"/>
              </w:rPr>
              <w:t>La modifica non va a buon fine perché la e-mail non rispetta il formato.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</w:p>
        </w:tc>
      </w:tr>
    </w:tbl>
    <w:p w:rsidR="006444B2" w:rsidRDefault="006444B2" w:rsidP="006444B2">
      <w:pPr>
        <w:rPr>
          <w:rFonts w:ascii="Century Gothic" w:hAnsi="Century Gothic"/>
          <w:i/>
          <w:iCs/>
          <w:color w:val="000000" w:themeColor="text1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223D6298" wp14:editId="27FC3571">
            <wp:extent cx="6645910" cy="3337560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10548" w:type="dxa"/>
        <w:jc w:val="center"/>
        <w:tblLook w:val="04A0" w:firstRow="1" w:lastRow="0" w:firstColumn="1" w:lastColumn="0" w:noHBand="0" w:noVBand="1"/>
      </w:tblPr>
      <w:tblGrid>
        <w:gridCol w:w="3100"/>
        <w:gridCol w:w="7448"/>
      </w:tblGrid>
      <w:tr w:rsidR="006444B2" w:rsidRPr="00F256C5" w:rsidTr="007917E3">
        <w:trPr>
          <w:trHeight w:val="290"/>
          <w:jc w:val="center"/>
        </w:trPr>
        <w:tc>
          <w:tcPr>
            <w:tcW w:w="310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744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TCS1</w:t>
            </w:r>
            <w:r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</w:tr>
      <w:tr w:rsidR="006444B2" w:rsidRPr="00F256C5" w:rsidTr="007917E3">
        <w:trPr>
          <w:trHeight w:val="272"/>
          <w:jc w:val="center"/>
        </w:trPr>
        <w:tc>
          <w:tcPr>
            <w:tcW w:w="310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744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F256C5">
              <w:rPr>
                <w:rFonts w:ascii="Century Gothic" w:hAnsi="Century Gothic"/>
              </w:rPr>
              <w:t xml:space="preserve">/01/2020   </w:t>
            </w:r>
          </w:p>
        </w:tc>
      </w:tr>
      <w:tr w:rsidR="006444B2" w:rsidRPr="00F256C5" w:rsidTr="007917E3">
        <w:trPr>
          <w:trHeight w:val="272"/>
          <w:jc w:val="center"/>
        </w:trPr>
        <w:tc>
          <w:tcPr>
            <w:tcW w:w="310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744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7917E3">
        <w:trPr>
          <w:trHeight w:val="579"/>
          <w:jc w:val="center"/>
        </w:trPr>
        <w:tc>
          <w:tcPr>
            <w:tcW w:w="310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744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4C7F30">
              <w:rPr>
                <w:rFonts w:ascii="Century Gothic" w:hAnsi="Century Gothic"/>
                <w:sz w:val="24"/>
                <w:szCs w:val="24"/>
              </w:rPr>
              <w:t>La modifica non va a buon fine perché la e-mail è già presente nel database di sistema.</w:t>
            </w:r>
          </w:p>
        </w:tc>
      </w:tr>
      <w:tr w:rsidR="006444B2" w:rsidRPr="00F256C5" w:rsidTr="007917E3">
        <w:trPr>
          <w:trHeight w:val="596"/>
          <w:jc w:val="center"/>
        </w:trPr>
        <w:tc>
          <w:tcPr>
            <w:tcW w:w="310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744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4C7F30">
              <w:rPr>
                <w:rFonts w:ascii="Century Gothic" w:hAnsi="Century Gothic"/>
                <w:sz w:val="24"/>
                <w:szCs w:val="24"/>
              </w:rPr>
              <w:t>La modifica non va a buon fine perché la e-mail è già presente nel database di sistema.</w:t>
            </w:r>
          </w:p>
        </w:tc>
      </w:tr>
      <w:tr w:rsidR="006444B2" w:rsidRPr="00F256C5" w:rsidTr="007917E3">
        <w:trPr>
          <w:trHeight w:val="272"/>
          <w:jc w:val="center"/>
        </w:trPr>
        <w:tc>
          <w:tcPr>
            <w:tcW w:w="310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744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7917E3">
        <w:trPr>
          <w:trHeight w:val="255"/>
          <w:jc w:val="center"/>
        </w:trPr>
        <w:tc>
          <w:tcPr>
            <w:tcW w:w="310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744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7917E3">
        <w:trPr>
          <w:trHeight w:val="78"/>
          <w:jc w:val="center"/>
        </w:trPr>
        <w:tc>
          <w:tcPr>
            <w:tcW w:w="310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744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Esistenza</w:t>
            </w:r>
          </w:p>
        </w:tc>
      </w:tr>
    </w:tbl>
    <w:p w:rsidR="006444B2" w:rsidRDefault="006444B2" w:rsidP="006444B2">
      <w:pPr>
        <w:jc w:val="center"/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9AE9D3">
            <wp:simplePos x="0" y="0"/>
            <wp:positionH relativeFrom="column">
              <wp:posOffset>-281940</wp:posOffset>
            </wp:positionH>
            <wp:positionV relativeFrom="paragraph">
              <wp:posOffset>310515</wp:posOffset>
            </wp:positionV>
            <wp:extent cx="6645910" cy="3546475"/>
            <wp:effectExtent l="0" t="0" r="254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4B2" w:rsidRDefault="006444B2" w:rsidP="006444B2">
      <w:pPr>
        <w:jc w:val="center"/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10598" w:type="dxa"/>
        <w:jc w:val="center"/>
        <w:tblLook w:val="04A0" w:firstRow="1" w:lastRow="0" w:firstColumn="1" w:lastColumn="0" w:noHBand="0" w:noVBand="1"/>
      </w:tblPr>
      <w:tblGrid>
        <w:gridCol w:w="3115"/>
        <w:gridCol w:w="7483"/>
      </w:tblGrid>
      <w:tr w:rsidR="006444B2" w:rsidRPr="00F256C5" w:rsidTr="007917E3">
        <w:trPr>
          <w:trHeight w:val="337"/>
          <w:jc w:val="center"/>
        </w:trPr>
        <w:tc>
          <w:tcPr>
            <w:tcW w:w="3115" w:type="dxa"/>
            <w:shd w:val="clear" w:color="auto" w:fill="2E82BA"/>
          </w:tcPr>
          <w:p w:rsidR="006444B2" w:rsidRPr="007917E3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7483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TCS14</w:t>
            </w:r>
          </w:p>
        </w:tc>
      </w:tr>
      <w:tr w:rsidR="006444B2" w:rsidRPr="00F256C5" w:rsidTr="007917E3">
        <w:trPr>
          <w:trHeight w:val="297"/>
          <w:jc w:val="center"/>
        </w:trPr>
        <w:tc>
          <w:tcPr>
            <w:tcW w:w="3115" w:type="dxa"/>
            <w:shd w:val="clear" w:color="auto" w:fill="2E82BA"/>
          </w:tcPr>
          <w:p w:rsidR="006444B2" w:rsidRPr="007917E3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7483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 xml:space="preserve">15/01/2020   16:20 </w:t>
            </w:r>
          </w:p>
        </w:tc>
      </w:tr>
      <w:tr w:rsidR="006444B2" w:rsidRPr="00F256C5" w:rsidTr="007917E3">
        <w:trPr>
          <w:trHeight w:val="317"/>
          <w:jc w:val="center"/>
        </w:trPr>
        <w:tc>
          <w:tcPr>
            <w:tcW w:w="3115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7483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7917E3">
        <w:trPr>
          <w:trHeight w:val="674"/>
          <w:jc w:val="center"/>
        </w:trPr>
        <w:tc>
          <w:tcPr>
            <w:tcW w:w="3115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7483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La modifica va a buon fine poiché vengono rispettate tutte le condizioni.</w:t>
            </w:r>
          </w:p>
        </w:tc>
      </w:tr>
      <w:tr w:rsidR="006444B2" w:rsidRPr="00F256C5" w:rsidTr="007917E3">
        <w:trPr>
          <w:trHeight w:val="694"/>
          <w:jc w:val="center"/>
        </w:trPr>
        <w:tc>
          <w:tcPr>
            <w:tcW w:w="3115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7483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La modifica va a buon fine poiché vengono rispettate tutte le condizioni.</w:t>
            </w:r>
          </w:p>
        </w:tc>
      </w:tr>
      <w:tr w:rsidR="006444B2" w:rsidRPr="00F256C5" w:rsidTr="007917E3">
        <w:trPr>
          <w:trHeight w:val="317"/>
          <w:jc w:val="center"/>
        </w:trPr>
        <w:tc>
          <w:tcPr>
            <w:tcW w:w="3115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7483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7917E3">
        <w:trPr>
          <w:trHeight w:val="317"/>
          <w:jc w:val="center"/>
        </w:trPr>
        <w:tc>
          <w:tcPr>
            <w:tcW w:w="3115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7483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7917E3">
        <w:trPr>
          <w:trHeight w:val="297"/>
          <w:jc w:val="center"/>
        </w:trPr>
        <w:tc>
          <w:tcPr>
            <w:tcW w:w="3115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7483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  <w:r>
              <w:rPr>
                <w:rFonts w:ascii="Century Gothic" w:hAnsi="Century Gothic"/>
              </w:rPr>
              <w:t>, Esistenza</w:t>
            </w:r>
          </w:p>
        </w:tc>
      </w:tr>
    </w:tbl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Pr="00F256C5" w:rsidRDefault="006444B2" w:rsidP="006444B2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F256C5">
        <w:rPr>
          <w:rFonts w:ascii="Century Gothic" w:hAnsi="Century Gothic"/>
          <w:noProof/>
        </w:rPr>
        <w:drawing>
          <wp:inline distT="0" distB="0" distL="0" distR="0" wp14:anchorId="163F9BB0" wp14:editId="21447659">
            <wp:extent cx="6120130" cy="326199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Pr="003161A6" w:rsidRDefault="006444B2" w:rsidP="00D71781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  <w:sz w:val="24"/>
          <w:szCs w:val="24"/>
        </w:rPr>
      </w:pPr>
      <w:bookmarkStart w:id="8" w:name="_Toc30089143"/>
      <w:r w:rsidRPr="003161A6">
        <w:rPr>
          <w:rFonts w:ascii="Century Gothic" w:hAnsi="Century Gothic"/>
          <w:color w:val="auto"/>
          <w:sz w:val="24"/>
          <w:szCs w:val="24"/>
        </w:rPr>
        <w:lastRenderedPageBreak/>
        <w:t>Cambio password</w:t>
      </w:r>
      <w:bookmarkEnd w:id="8"/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</w:rPr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TCS15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15/01/2020   16: 24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  <w:sz w:val="24"/>
                <w:szCs w:val="24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 xml:space="preserve">La modifica non va a buon fine poiché i campi non sono uguali. 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  <w:sz w:val="24"/>
                <w:szCs w:val="24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 xml:space="preserve">La modifica non va a buon fine poiché i campi non sono uguali. 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</w:p>
        </w:tc>
      </w:tr>
    </w:tbl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  <w:r w:rsidRPr="00F256C5">
        <w:rPr>
          <w:rFonts w:ascii="Century Gothic" w:hAnsi="Century Gothic"/>
          <w:noProof/>
        </w:rPr>
        <w:drawing>
          <wp:inline distT="0" distB="0" distL="0" distR="0" wp14:anchorId="5A7CEBC7" wp14:editId="056E1B05">
            <wp:extent cx="6120130" cy="326199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Pr="00F256C5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TCS1</w:t>
            </w:r>
            <w:r>
              <w:rPr>
                <w:rFonts w:ascii="Century Gothic" w:hAnsi="Century Gothic"/>
                <w:sz w:val="24"/>
                <w:szCs w:val="24"/>
              </w:rPr>
              <w:t>6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15/01/2020   1</w:t>
            </w:r>
            <w:r>
              <w:rPr>
                <w:rFonts w:ascii="Century Gothic" w:hAnsi="Century Gothic"/>
              </w:rPr>
              <w:t>7</w:t>
            </w:r>
            <w:r w:rsidRPr="00F256C5">
              <w:rPr>
                <w:rFonts w:ascii="Century Gothic" w:hAnsi="Century Gothic"/>
              </w:rPr>
              <w:t xml:space="preserve">: </w:t>
            </w:r>
            <w:r>
              <w:rPr>
                <w:rFonts w:ascii="Century Gothic" w:hAnsi="Century Gothic"/>
              </w:rPr>
              <w:t>55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  <w:sz w:val="24"/>
                <w:szCs w:val="24"/>
              </w:rPr>
            </w:pPr>
            <w:r w:rsidRPr="004C7F30">
              <w:rPr>
                <w:rFonts w:ascii="Century Gothic" w:hAnsi="Century Gothic"/>
                <w:sz w:val="24"/>
                <w:szCs w:val="24"/>
              </w:rPr>
              <w:t>La modifica non va a buon fine poiché i campi non rispettano la lunghezza della password.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  <w:sz w:val="24"/>
                <w:szCs w:val="24"/>
              </w:rPr>
            </w:pPr>
            <w:r w:rsidRPr="004C7F30">
              <w:rPr>
                <w:rFonts w:ascii="Century Gothic" w:hAnsi="Century Gothic"/>
                <w:sz w:val="24"/>
                <w:szCs w:val="24"/>
              </w:rPr>
              <w:t>La modifica non va a buon fine poiché i campi non rispettano la lunghezza della password.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7917E3">
        <w:trPr>
          <w:jc w:val="center"/>
        </w:trPr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</w:p>
        </w:tc>
      </w:tr>
    </w:tbl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6C0F4D9B" wp14:editId="22211564">
            <wp:extent cx="6645910" cy="3551555"/>
            <wp:effectExtent l="0" t="0" r="254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Default="006444B2" w:rsidP="006444B2">
      <w:pPr>
        <w:rPr>
          <w:rFonts w:ascii="Century Gothic" w:hAnsi="Century Gothic"/>
          <w:sz w:val="24"/>
          <w:szCs w:val="24"/>
        </w:rPr>
      </w:pPr>
    </w:p>
    <w:p w:rsidR="006444B2" w:rsidRPr="00F256C5" w:rsidRDefault="006444B2" w:rsidP="006444B2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6444B2" w:rsidRPr="00F256C5" w:rsidTr="007917E3"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TCS17</w:t>
            </w:r>
          </w:p>
        </w:tc>
      </w:tr>
      <w:tr w:rsidR="006444B2" w:rsidRPr="00F256C5" w:rsidTr="007917E3"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15/01/2020   16: 27</w:t>
            </w:r>
          </w:p>
        </w:tc>
      </w:tr>
      <w:tr w:rsidR="006444B2" w:rsidRPr="00F256C5" w:rsidTr="007917E3"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Maria Rachele Tripodi</w:t>
            </w:r>
          </w:p>
        </w:tc>
      </w:tr>
      <w:tr w:rsidR="006444B2" w:rsidRPr="00F256C5" w:rsidTr="007917E3"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  <w:sz w:val="24"/>
                <w:szCs w:val="24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La modifica va a buon fine poiché tutte le condizioni sono verificate.</w:t>
            </w:r>
          </w:p>
        </w:tc>
      </w:tr>
      <w:tr w:rsidR="006444B2" w:rsidRPr="00F256C5" w:rsidTr="007917E3"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  <w:sz w:val="24"/>
                <w:szCs w:val="24"/>
              </w:rPr>
            </w:pPr>
            <w:r w:rsidRPr="00F256C5">
              <w:rPr>
                <w:rFonts w:ascii="Century Gothic" w:hAnsi="Century Gothic"/>
                <w:sz w:val="24"/>
                <w:szCs w:val="24"/>
              </w:rPr>
              <w:t>La modifica va a buon fine poiché tutte le condizioni sono verificate.</w:t>
            </w:r>
          </w:p>
        </w:tc>
      </w:tr>
      <w:tr w:rsidR="006444B2" w:rsidRPr="00F256C5" w:rsidTr="007917E3"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Esito test: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CORRETTO</w:t>
            </w:r>
          </w:p>
        </w:tc>
      </w:tr>
      <w:tr w:rsidR="006444B2" w:rsidRPr="00F256C5" w:rsidTr="007917E3"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1</w:t>
            </w:r>
          </w:p>
        </w:tc>
      </w:tr>
      <w:tr w:rsidR="006444B2" w:rsidRPr="00F256C5" w:rsidTr="007917E3">
        <w:tc>
          <w:tcPr>
            <w:tcW w:w="2830" w:type="dxa"/>
            <w:shd w:val="clear" w:color="auto" w:fill="2E82BA"/>
          </w:tcPr>
          <w:p w:rsidR="006444B2" w:rsidRPr="00F256C5" w:rsidRDefault="006444B2" w:rsidP="00002B76">
            <w:pPr>
              <w:rPr>
                <w:rFonts w:ascii="Century Gothic" w:hAnsi="Century Gothic"/>
                <w:b/>
                <w:bCs/>
              </w:rPr>
            </w:pPr>
            <w:r w:rsidRPr="00F256C5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798" w:type="dxa"/>
          </w:tcPr>
          <w:p w:rsidR="006444B2" w:rsidRPr="00F256C5" w:rsidRDefault="006444B2" w:rsidP="00002B76">
            <w:pPr>
              <w:rPr>
                <w:rFonts w:ascii="Century Gothic" w:hAnsi="Century Gothic"/>
              </w:rPr>
            </w:pPr>
            <w:r w:rsidRPr="00F256C5">
              <w:rPr>
                <w:rFonts w:ascii="Century Gothic" w:hAnsi="Century Gothic"/>
              </w:rPr>
              <w:t>Formato</w:t>
            </w:r>
            <w:r>
              <w:rPr>
                <w:rFonts w:ascii="Century Gothic" w:hAnsi="Century Gothic"/>
              </w:rPr>
              <w:t>, Esistenza</w:t>
            </w:r>
          </w:p>
        </w:tc>
      </w:tr>
    </w:tbl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rPr>
          <w:rFonts w:ascii="Century Gothic" w:hAnsi="Century Gothic"/>
          <w:b/>
          <w:bCs/>
          <w:sz w:val="32"/>
          <w:szCs w:val="32"/>
        </w:rPr>
      </w:pPr>
      <w:r w:rsidRPr="00F256C5">
        <w:rPr>
          <w:rFonts w:ascii="Century Gothic" w:hAnsi="Century Gothic"/>
          <w:noProof/>
        </w:rPr>
        <w:drawing>
          <wp:inline distT="0" distB="0" distL="0" distR="0" wp14:anchorId="6A3E6E53" wp14:editId="781B4D8D">
            <wp:extent cx="6120130" cy="3275330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25178F" w:rsidRPr="00F256C5" w:rsidRDefault="0025178F" w:rsidP="006444B2">
      <w:pPr>
        <w:rPr>
          <w:rFonts w:ascii="Century Gothic" w:hAnsi="Century Gothic"/>
          <w:b/>
          <w:bCs/>
          <w:sz w:val="32"/>
          <w:szCs w:val="32"/>
        </w:rPr>
      </w:pPr>
    </w:p>
    <w:p w:rsidR="006444B2" w:rsidRDefault="006444B2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25178F" w:rsidRPr="003161A6" w:rsidRDefault="0025178F" w:rsidP="0025178F">
      <w:pPr>
        <w:pStyle w:val="Titolo1"/>
        <w:numPr>
          <w:ilvl w:val="0"/>
          <w:numId w:val="3"/>
        </w:numPr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9" w:name="_Hlk30080883"/>
      <w:bookmarkStart w:id="10" w:name="_Toc30089144"/>
      <w:bookmarkEnd w:id="9"/>
      <w:r w:rsidRPr="003161A6">
        <w:rPr>
          <w:rFonts w:ascii="Century Gothic" w:hAnsi="Century Gothic"/>
          <w:b/>
          <w:bCs/>
          <w:color w:val="auto"/>
          <w:sz w:val="28"/>
          <w:szCs w:val="28"/>
        </w:rPr>
        <w:lastRenderedPageBreak/>
        <w:t>Gestione pacchetto</w:t>
      </w:r>
      <w:bookmarkEnd w:id="10"/>
    </w:p>
    <w:p w:rsidR="0025178F" w:rsidRPr="003161A6" w:rsidRDefault="0025178F" w:rsidP="0025178F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  <w:sz w:val="24"/>
          <w:szCs w:val="24"/>
        </w:rPr>
      </w:pPr>
      <w:bookmarkStart w:id="11" w:name="_Toc30089145"/>
      <w:r w:rsidRPr="003161A6">
        <w:rPr>
          <w:rFonts w:ascii="Century Gothic" w:hAnsi="Century Gothic"/>
          <w:color w:val="auto"/>
          <w:sz w:val="24"/>
          <w:szCs w:val="24"/>
        </w:rPr>
        <w:t>Crea Pacchetto</w:t>
      </w:r>
      <w:bookmarkEnd w:id="11"/>
    </w:p>
    <w:p w:rsidR="0025178F" w:rsidRPr="0025178F" w:rsidRDefault="0025178F" w:rsidP="0025178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TCS18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70160D">
              <w:rPr>
                <w:rFonts w:ascii="Century Gothic" w:hAnsi="Century Gothic"/>
              </w:rPr>
              <w:t xml:space="preserve"> Gennaio 2020 9:40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>perché il codice del pacchetto è già esistente.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>perché il codice del pacchetto è già esistente.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EsistenzaC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C245157" wp14:editId="3851364C">
            <wp:extent cx="6154309" cy="2997641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" b="910"/>
                    <a:stretch/>
                  </pic:blipFill>
                  <pic:spPr bwMode="auto">
                    <a:xfrm>
                      <a:off x="0" y="0"/>
                      <a:ext cx="6154807" cy="299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20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15 Gennaio 2020 </w:t>
            </w:r>
            <w:r>
              <w:rPr>
                <w:rFonts w:ascii="Century Gothic" w:hAnsi="Century Gothic"/>
              </w:rPr>
              <w:t>16:50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non rispetta i criteri di lunghezza per il titolo.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non rispetta i criteri di lunghezza per il titolo.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LunghezzaT</w:t>
            </w:r>
            <w:proofErr w:type="spellEnd"/>
          </w:p>
        </w:tc>
      </w:tr>
    </w:tbl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E9CC439" wp14:editId="7F208489">
            <wp:extent cx="6114415" cy="3005455"/>
            <wp:effectExtent l="0" t="0" r="635" b="444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15 Gennaio 2020 </w:t>
            </w:r>
            <w:r>
              <w:rPr>
                <w:rFonts w:ascii="Century Gothic" w:hAnsi="Century Gothic"/>
              </w:rPr>
              <w:t>17:02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 xml:space="preserve">il pacchetto con il titolo “Imparare a conoscere i </w:t>
            </w: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threads</w:t>
            </w:r>
            <w:proofErr w:type="spellEnd"/>
            <w:r>
              <w:rPr>
                <w:rFonts w:ascii="Century Gothic" w:hAnsi="Century Gothic"/>
                <w:sz w:val="24"/>
                <w:szCs w:val="24"/>
              </w:rPr>
              <w:t>” è già esistente.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 xml:space="preserve">il pacchetto con il titolo “Imparare a conoscere i </w:t>
            </w: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threads</w:t>
            </w:r>
            <w:proofErr w:type="spellEnd"/>
            <w:r>
              <w:rPr>
                <w:rFonts w:ascii="Century Gothic" w:hAnsi="Century Gothic"/>
                <w:sz w:val="24"/>
                <w:szCs w:val="24"/>
              </w:rPr>
              <w:t>” è già esistente.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EsistenzaT</w:t>
            </w:r>
            <w:proofErr w:type="spellEnd"/>
          </w:p>
        </w:tc>
      </w:tr>
    </w:tbl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D898710" wp14:editId="400F3E10">
            <wp:extent cx="6114415" cy="2997835"/>
            <wp:effectExtent l="0" t="0" r="63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22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15 Gennaio 2020 </w:t>
            </w:r>
            <w:r>
              <w:rPr>
                <w:rFonts w:ascii="Century Gothic" w:hAnsi="Century Gothic"/>
              </w:rPr>
              <w:t>17:34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il Prezzo non rispetta i criteri di formato.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il Prezzo non rispetta i criteri di formato.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FormatoP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23CCD012" wp14:editId="0356F75E">
            <wp:extent cx="6114415" cy="2997835"/>
            <wp:effectExtent l="0" t="0" r="63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23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15 Gennaio 2020 </w:t>
            </w:r>
            <w:r>
              <w:rPr>
                <w:rFonts w:ascii="Century Gothic" w:hAnsi="Century Gothic"/>
              </w:rPr>
              <w:t>17:44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non è stato compilato il campo di Descrizione.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>
              <w:rPr>
                <w:rFonts w:ascii="Century Gothic" w:hAnsi="Century Gothic"/>
                <w:sz w:val="24"/>
                <w:szCs w:val="24"/>
              </w:rPr>
              <w:t>perché non è stato compilato il campo di Descrizione.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EsistenzaD</w:t>
            </w:r>
            <w:proofErr w:type="spellEnd"/>
          </w:p>
        </w:tc>
      </w:tr>
    </w:tbl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A5C86CC" wp14:editId="0AAC1C0D">
            <wp:extent cx="6114415" cy="2997835"/>
            <wp:effectExtent l="0" t="0" r="63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24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15 Gennaio 2020 </w:t>
            </w:r>
            <w:r>
              <w:rPr>
                <w:rFonts w:ascii="Century Gothic" w:hAnsi="Century Gothic"/>
              </w:rPr>
              <w:t>17:52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la Descrizione non rispetta i criteri di lunghezza.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>
              <w:rPr>
                <w:rFonts w:ascii="Century Gothic" w:hAnsi="Century Gothic"/>
                <w:sz w:val="24"/>
                <w:szCs w:val="24"/>
              </w:rPr>
              <w:t>perché la Descrizione non rispetta i criteri di lunghezza.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LunghezzaD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07BCCD55" wp14:editId="711DE89A">
            <wp:extent cx="6114415" cy="2989580"/>
            <wp:effectExtent l="0" t="0" r="635" b="127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25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12:03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L’insegnante può proseguire con la creazione </w:t>
            </w: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perchè</w:t>
            </w:r>
            <w:proofErr w:type="spellEnd"/>
            <w:r>
              <w:rPr>
                <w:rFonts w:ascii="Century Gothic" w:hAnsi="Century Gothic"/>
                <w:sz w:val="24"/>
                <w:szCs w:val="24"/>
              </w:rPr>
              <w:t xml:space="preserve"> tutti i campi sono stati compilati correttamente.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L’insegnante può proseguire con la creazione </w:t>
            </w: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perchè</w:t>
            </w:r>
            <w:proofErr w:type="spellEnd"/>
            <w:r>
              <w:rPr>
                <w:rFonts w:ascii="Century Gothic" w:hAnsi="Century Gothic"/>
                <w:sz w:val="24"/>
                <w:szCs w:val="24"/>
              </w:rPr>
              <w:t xml:space="preserve"> tutti i campi sono stati compilati correttamente.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Formato, Esistenza, Lunghezza</w:t>
            </w:r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23715B07" wp14:editId="4EBDD16A">
            <wp:extent cx="6114415" cy="2966085"/>
            <wp:effectExtent l="0" t="0" r="635" b="571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26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15 Gennaio 2020 </w:t>
            </w:r>
            <w:r>
              <w:rPr>
                <w:rFonts w:ascii="Century Gothic" w:hAnsi="Century Gothic"/>
              </w:rPr>
              <w:t>18:31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l’URL non rispetta i criteri di formato.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>
              <w:rPr>
                <w:rFonts w:ascii="Century Gothic" w:hAnsi="Century Gothic"/>
                <w:sz w:val="24"/>
                <w:szCs w:val="24"/>
              </w:rPr>
              <w:t>perché l’URL non rispetta i criteri di formato.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FormatoU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6317C059" wp14:editId="213B054E">
            <wp:extent cx="6114415" cy="2989580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27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15 Gennaio 2020 </w:t>
            </w:r>
            <w:r>
              <w:rPr>
                <w:rFonts w:ascii="Century Gothic" w:hAnsi="Century Gothic"/>
              </w:rPr>
              <w:t>18:38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l’URL della lezione è già presente nel DB.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>
              <w:rPr>
                <w:rFonts w:ascii="Century Gothic" w:hAnsi="Century Gothic"/>
                <w:sz w:val="24"/>
                <w:szCs w:val="24"/>
              </w:rPr>
              <w:t>perché l’URL della lezione è già presente nel DB.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EsistenzaU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7047352F" wp14:editId="76D04096">
            <wp:extent cx="6114415" cy="2989580"/>
            <wp:effectExtent l="0" t="0" r="635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28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8:50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il Titolo non rispetta i criteri di lunghezza.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>
              <w:rPr>
                <w:rFonts w:ascii="Century Gothic" w:hAnsi="Century Gothic"/>
                <w:sz w:val="24"/>
                <w:szCs w:val="24"/>
              </w:rPr>
              <w:t>perché il Titolo non rispetta i criteri di lunghezza.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LunghezzaT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2E4AA5B7" wp14:editId="00C434A0">
            <wp:extent cx="6114415" cy="2997835"/>
            <wp:effectExtent l="0" t="0" r="63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29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9:02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esiste già una lezione con il titolo “IMPARARE LA SHELL - INTRODUZIONE”.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esiste già una lezione con il titolo “IMPARARE LA SHELL - INTRODUZIONE”.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EsistenzaT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02239B1F" wp14:editId="2B02A232">
            <wp:extent cx="6114415" cy="2997835"/>
            <wp:effectExtent l="0" t="0" r="63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30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9:07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non tutti i campi sono stati compilati.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>
              <w:rPr>
                <w:rFonts w:ascii="Century Gothic" w:hAnsi="Century Gothic"/>
                <w:sz w:val="24"/>
                <w:szCs w:val="24"/>
              </w:rPr>
              <w:t>perché non tutti i campi sono stati compilati.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Formato</w:t>
            </w:r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F152467" wp14:editId="09225282">
            <wp:extent cx="6114415" cy="2997642"/>
            <wp:effectExtent l="0" t="0" r="63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"/>
                    <a:stretch/>
                  </pic:blipFill>
                  <pic:spPr bwMode="auto">
                    <a:xfrm>
                      <a:off x="0" y="0"/>
                      <a:ext cx="6114415" cy="299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32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6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12:19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L’insegnante può proseguire con la creazione perché tutti i campi sono stati compilati correttamente.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L’insegnante può proseguire con la creazione perché tutti i campi sono stati compilati correttamente.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Formato, Esistenza, Lunghezza</w:t>
            </w:r>
          </w:p>
        </w:tc>
      </w:tr>
    </w:tbl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04C40136" wp14:editId="6E6F2462">
            <wp:extent cx="6114415" cy="2997835"/>
            <wp:effectExtent l="0" t="0" r="635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Pr="003161A6" w:rsidRDefault="0025178F" w:rsidP="00F90A99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  <w:sz w:val="24"/>
          <w:szCs w:val="24"/>
        </w:rPr>
      </w:pPr>
      <w:bookmarkStart w:id="12" w:name="_Toc30089146"/>
      <w:r w:rsidRPr="003161A6">
        <w:rPr>
          <w:rFonts w:ascii="Century Gothic" w:hAnsi="Century Gothic"/>
          <w:color w:val="auto"/>
          <w:sz w:val="24"/>
          <w:szCs w:val="24"/>
        </w:rPr>
        <w:lastRenderedPageBreak/>
        <w:t>Modifica pacchetto</w:t>
      </w:r>
      <w:bookmarkEnd w:id="12"/>
    </w:p>
    <w:p w:rsidR="0025178F" w:rsidRPr="0025178F" w:rsidRDefault="0025178F" w:rsidP="0025178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33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5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15:31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il Codice Pacchetto è già esistente.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>
              <w:rPr>
                <w:rFonts w:ascii="Century Gothic" w:hAnsi="Century Gothic"/>
                <w:sz w:val="24"/>
                <w:szCs w:val="24"/>
              </w:rPr>
              <w:t>perché il Codice Pacchetto è già esistente.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EsistenzaP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8D3A8CB" wp14:editId="2AFF463E">
            <wp:extent cx="6114415" cy="3021330"/>
            <wp:effectExtent l="0" t="0" r="635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tabs>
                <w:tab w:val="center" w:pos="3361"/>
                <w:tab w:val="left" w:pos="4433"/>
              </w:tabs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34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5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15:19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il Titolo non rispetta i criteri di lunghezza.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perchè</w:t>
            </w:r>
            <w:proofErr w:type="spellEnd"/>
            <w:r>
              <w:rPr>
                <w:rFonts w:ascii="Century Gothic" w:hAnsi="Century Gothic"/>
                <w:sz w:val="24"/>
                <w:szCs w:val="24"/>
              </w:rPr>
              <w:t xml:space="preserve"> il Titolo non rispetta i criteri di lunghezza.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LunghezzaT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E3691D7" wp14:editId="2E85AC5D">
            <wp:extent cx="6114415" cy="3005455"/>
            <wp:effectExtent l="0" t="0" r="635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tabs>
                <w:tab w:val="center" w:pos="3361"/>
                <w:tab w:val="left" w:pos="4433"/>
              </w:tabs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35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5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15:17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0160D">
              <w:rPr>
                <w:rFonts w:ascii="Century Gothic" w:hAnsi="Century Gothic"/>
                <w:sz w:val="24"/>
                <w:szCs w:val="24"/>
              </w:rPr>
              <w:t xml:space="preserve">perché </w:t>
            </w:r>
            <w:r>
              <w:rPr>
                <w:rFonts w:ascii="Century Gothic" w:hAnsi="Century Gothic"/>
                <w:sz w:val="24"/>
                <w:szCs w:val="24"/>
              </w:rPr>
              <w:t>il Titolo è già assegnato ad un altro pacchetto.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perchè</w:t>
            </w:r>
            <w:proofErr w:type="spellEnd"/>
            <w:r>
              <w:rPr>
                <w:rFonts w:ascii="Century Gothic" w:hAnsi="Century Gothic"/>
                <w:sz w:val="24"/>
                <w:szCs w:val="24"/>
              </w:rPr>
              <w:t xml:space="preserve"> il Titolo è già assegnato ad un altro pacchetto.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EsistenzaT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59323BA8" wp14:editId="77278DFE">
            <wp:extent cx="6114415" cy="3013710"/>
            <wp:effectExtent l="0" t="0" r="63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tabs>
                <w:tab w:val="center" w:pos="3361"/>
                <w:tab w:val="left" w:pos="4433"/>
              </w:tabs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36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5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15:22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</w:t>
            </w:r>
            <w:r>
              <w:rPr>
                <w:rFonts w:ascii="Century Gothic" w:hAnsi="Century Gothic"/>
              </w:rPr>
              <w:t xml:space="preserve">fine perché </w:t>
            </w:r>
            <w:r>
              <w:rPr>
                <w:rFonts w:ascii="Century Gothic" w:hAnsi="Century Gothic"/>
                <w:sz w:val="24"/>
                <w:szCs w:val="24"/>
              </w:rPr>
              <w:t>il Prezzo non rispetta i criteri di formato.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perchè</w:t>
            </w:r>
            <w:proofErr w:type="spellEnd"/>
            <w:r>
              <w:rPr>
                <w:rFonts w:ascii="Century Gothic" w:hAnsi="Century Gothic"/>
                <w:sz w:val="24"/>
                <w:szCs w:val="24"/>
              </w:rPr>
              <w:t xml:space="preserve"> il Prezzo non rispetta i criteri di formato.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FormatoP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437F540A" wp14:editId="06C7ECC3">
            <wp:extent cx="6114415" cy="301371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25178F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tabs>
                <w:tab w:val="center" w:pos="3361"/>
                <w:tab w:val="left" w:pos="4433"/>
              </w:tabs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37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25178F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5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15:24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25178F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25178F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</w:t>
            </w:r>
            <w:r>
              <w:rPr>
                <w:rFonts w:ascii="Century Gothic" w:hAnsi="Century Gothic"/>
              </w:rPr>
              <w:t xml:space="preserve">fine perché </w:t>
            </w:r>
            <w:r>
              <w:rPr>
                <w:rFonts w:ascii="Century Gothic" w:hAnsi="Century Gothic"/>
                <w:sz w:val="24"/>
                <w:szCs w:val="24"/>
              </w:rPr>
              <w:t>la Descrizione non rispetta i criteri di lunghezza.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25178F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 xml:space="preserve">La creazione non va a buon fine </w:t>
            </w:r>
            <w:r w:rsidRPr="007917E3">
              <w:rPr>
                <w:rFonts w:ascii="Century Gothic" w:hAnsi="Century Gothic"/>
              </w:rPr>
              <w:t>perch</w:t>
            </w:r>
            <w:r w:rsidR="007917E3" w:rsidRPr="007917E3">
              <w:rPr>
                <w:rFonts w:ascii="Century Gothic" w:hAnsi="Century Gothic"/>
              </w:rPr>
              <w:t>é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la Descrizione non rispetta i criteri di lunghezza.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25178F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25178F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rPr>
          <w:jc w:val="center"/>
        </w:trPr>
        <w:tc>
          <w:tcPr>
            <w:tcW w:w="2689" w:type="dxa"/>
            <w:shd w:val="clear" w:color="auto" w:fill="2E82BA"/>
          </w:tcPr>
          <w:p w:rsidR="0025178F" w:rsidRPr="007917E3" w:rsidRDefault="0025178F" w:rsidP="0025178F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LunghezzaD</w:t>
            </w:r>
            <w:proofErr w:type="spellEnd"/>
          </w:p>
        </w:tc>
      </w:tr>
    </w:tbl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ED2A23F" wp14:editId="31A72793">
            <wp:extent cx="6114415" cy="3005455"/>
            <wp:effectExtent l="0" t="0" r="635" b="444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p w:rsidR="0025178F" w:rsidRDefault="0025178F" w:rsidP="0025178F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del test case: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tabs>
                <w:tab w:val="center" w:pos="3361"/>
                <w:tab w:val="left" w:pos="4433"/>
              </w:tabs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TCS</w:t>
            </w:r>
            <w:r>
              <w:rPr>
                <w:rFonts w:ascii="Century Gothic" w:hAnsi="Century Gothic"/>
              </w:rPr>
              <w:t>38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1</w:t>
            </w:r>
            <w:r>
              <w:rPr>
                <w:rFonts w:ascii="Century Gothic" w:hAnsi="Century Gothic"/>
              </w:rPr>
              <w:t>5</w:t>
            </w:r>
            <w:r w:rsidRPr="0070160D">
              <w:rPr>
                <w:rFonts w:ascii="Century Gothic" w:hAnsi="Century Gothic"/>
              </w:rPr>
              <w:t xml:space="preserve"> Gennaio 2020 </w:t>
            </w:r>
            <w:r>
              <w:rPr>
                <w:rFonts w:ascii="Century Gothic" w:hAnsi="Century Gothic"/>
              </w:rPr>
              <w:t>15:24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 w:rsidRPr="0070160D">
              <w:rPr>
                <w:rFonts w:ascii="Century Gothic" w:hAnsi="Century Gothic"/>
              </w:rPr>
              <w:t>Mariarosaria Esposito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tabs>
                <w:tab w:val="left" w:pos="1791"/>
              </w:tabs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atteso:</w:t>
            </w:r>
          </w:p>
        </w:tc>
        <w:tc>
          <w:tcPr>
            <w:tcW w:w="6939" w:type="dxa"/>
          </w:tcPr>
          <w:p w:rsidR="0025178F" w:rsidRPr="00D441ED" w:rsidRDefault="0025178F" w:rsidP="0025178F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va a buon fine in quanto il campo è stato inserito correttamente.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del sistema:</w:t>
            </w:r>
          </w:p>
        </w:tc>
        <w:tc>
          <w:tcPr>
            <w:tcW w:w="6939" w:type="dxa"/>
          </w:tcPr>
          <w:p w:rsidR="0025178F" w:rsidRPr="00D441ED" w:rsidRDefault="0025178F" w:rsidP="0025178F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va a buon fine in quanto il campo è stato inserito correttamente.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Corretto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25178F" w:rsidRPr="0070160D" w:rsidTr="007917E3">
        <w:tc>
          <w:tcPr>
            <w:tcW w:w="2689" w:type="dxa"/>
            <w:shd w:val="clear" w:color="auto" w:fill="2E82BA"/>
          </w:tcPr>
          <w:p w:rsidR="0025178F" w:rsidRPr="007917E3" w:rsidRDefault="0025178F" w:rsidP="00002B76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Categoria:</w:t>
            </w:r>
          </w:p>
        </w:tc>
        <w:tc>
          <w:tcPr>
            <w:tcW w:w="6939" w:type="dxa"/>
          </w:tcPr>
          <w:p w:rsidR="0025178F" w:rsidRPr="0070160D" w:rsidRDefault="0025178F" w:rsidP="0025178F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Formato, Esistenza, Lunghezza</w:t>
            </w:r>
          </w:p>
        </w:tc>
      </w:tr>
    </w:tbl>
    <w:p w:rsidR="0025178F" w:rsidRPr="0070160D" w:rsidRDefault="0025178F" w:rsidP="0025178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74A60053" wp14:editId="1F676CC3">
            <wp:extent cx="6114415" cy="295783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8F" w:rsidRDefault="0025178F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p w:rsidR="00693A36" w:rsidRPr="003161A6" w:rsidRDefault="00693A36" w:rsidP="00693A36">
      <w:pPr>
        <w:pStyle w:val="Titolo1"/>
        <w:numPr>
          <w:ilvl w:val="0"/>
          <w:numId w:val="3"/>
        </w:numPr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13" w:name="_Hlk30077214"/>
      <w:bookmarkStart w:id="14" w:name="_Toc30089147"/>
      <w:bookmarkEnd w:id="13"/>
      <w:r w:rsidRPr="003161A6">
        <w:rPr>
          <w:rFonts w:ascii="Century Gothic" w:hAnsi="Century Gothic"/>
          <w:b/>
          <w:bCs/>
          <w:color w:val="auto"/>
          <w:sz w:val="28"/>
          <w:szCs w:val="28"/>
        </w:rPr>
        <w:lastRenderedPageBreak/>
        <w:t>Gestione Lezioni</w:t>
      </w:r>
      <w:bookmarkEnd w:id="14"/>
    </w:p>
    <w:tbl>
      <w:tblPr>
        <w:tblStyle w:val="Grigliatabella"/>
        <w:tblpPr w:leftFromText="141" w:rightFromText="141" w:vertAnchor="page" w:horzAnchor="margin" w:tblpXSpec="center" w:tblpY="2431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693A3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  <w:sz w:val="24"/>
                <w:szCs w:val="24"/>
              </w:rPr>
              <w:t>Nome test case</w:t>
            </w:r>
            <w:r w:rsidR="007917E3">
              <w:rPr>
                <w:rFonts w:ascii="Century Gothic" w:hAnsi="Century Gothic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693A36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TCS39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693A3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  <w:sz w:val="24"/>
                <w:szCs w:val="24"/>
              </w:rPr>
              <w:t>Data e ora</w:t>
            </w:r>
            <w:r w:rsidR="007917E3">
              <w:rPr>
                <w:rFonts w:ascii="Century Gothic" w:hAnsi="Century Gothic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693A36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15/01/20                15:01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693A3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  <w:sz w:val="24"/>
                <w:szCs w:val="24"/>
              </w:rPr>
              <w:t>Tester</w:t>
            </w:r>
            <w:r w:rsidR="007917E3">
              <w:rPr>
                <w:rFonts w:ascii="Century Gothic" w:hAnsi="Century Gothic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693A36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693A3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  <w:sz w:val="24"/>
                <w:szCs w:val="24"/>
              </w:rPr>
              <w:t>Output atteso</w:t>
            </w:r>
            <w:r w:rsidR="007917E3">
              <w:rPr>
                <w:rFonts w:ascii="Century Gothic" w:hAnsi="Century Gothic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693A36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non va a buon fine in quanto l’URL non rispetta il criterio di formato.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693A3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  <w:sz w:val="24"/>
                <w:szCs w:val="24"/>
              </w:rPr>
              <w:t>Output reale</w:t>
            </w:r>
            <w:r w:rsidR="007917E3">
              <w:rPr>
                <w:rFonts w:ascii="Century Gothic" w:hAnsi="Century Gothic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693A36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non va a buon fine in quanto l’URL non rispetta il criterio di formato.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693A3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  <w:sz w:val="24"/>
                <w:szCs w:val="24"/>
              </w:rPr>
              <w:t>Esito del test</w:t>
            </w:r>
            <w:r w:rsidR="007917E3">
              <w:rPr>
                <w:rFonts w:ascii="Century Gothic" w:hAnsi="Century Gothic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693A36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693A3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  <w:sz w:val="24"/>
                <w:szCs w:val="24"/>
              </w:rPr>
              <w:t>Numero prova</w:t>
            </w:r>
            <w:r w:rsidR="007917E3">
              <w:rPr>
                <w:rFonts w:ascii="Century Gothic" w:hAnsi="Century Gothic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693A36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693A36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917E3">
              <w:rPr>
                <w:rFonts w:ascii="Century Gothic" w:hAnsi="Century Gothic"/>
                <w:b/>
                <w:bCs/>
                <w:sz w:val="24"/>
                <w:szCs w:val="24"/>
              </w:rPr>
              <w:t>Categoria</w:t>
            </w:r>
            <w:r w:rsidR="007917E3">
              <w:rPr>
                <w:rFonts w:ascii="Century Gothic" w:hAnsi="Century Gothic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693A36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Formato</w:t>
            </w:r>
          </w:p>
        </w:tc>
      </w:tr>
    </w:tbl>
    <w:p w:rsidR="00693A36" w:rsidRPr="003161A6" w:rsidRDefault="00693A36" w:rsidP="00693A36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  <w:sz w:val="24"/>
          <w:szCs w:val="24"/>
        </w:rPr>
      </w:pPr>
      <w:bookmarkStart w:id="15" w:name="_Toc30089148"/>
      <w:r w:rsidRPr="003161A6">
        <w:rPr>
          <w:rFonts w:ascii="Century Gothic" w:hAnsi="Century Gothic"/>
          <w:color w:val="auto"/>
          <w:sz w:val="24"/>
          <w:szCs w:val="24"/>
        </w:rPr>
        <w:t>Inserisci lezione</w:t>
      </w:r>
      <w:bookmarkEnd w:id="15"/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344246" wp14:editId="35DF741C">
            <wp:extent cx="6120130" cy="3261995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3161A6" w:rsidRDefault="003161A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7917E3" w:rsidRDefault="00693A36" w:rsidP="007917E3">
            <w:pPr>
              <w:rPr>
                <w:rFonts w:ascii="Century Gothic" w:hAnsi="Century Gothic"/>
              </w:rPr>
            </w:pPr>
            <w:r w:rsidRPr="007917E3">
              <w:rPr>
                <w:rFonts w:ascii="Century Gothic" w:hAnsi="Century Gothic"/>
              </w:rPr>
              <w:t>TCS40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7917E3" w:rsidRDefault="00693A36" w:rsidP="007917E3">
            <w:pPr>
              <w:rPr>
                <w:rFonts w:ascii="Century Gothic" w:hAnsi="Century Gothic"/>
              </w:rPr>
            </w:pPr>
            <w:r w:rsidRPr="007917E3">
              <w:rPr>
                <w:rFonts w:ascii="Century Gothic" w:hAnsi="Century Gothic"/>
              </w:rPr>
              <w:t>15/01/20                15:16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7917E3" w:rsidRDefault="00693A36" w:rsidP="007917E3">
            <w:pPr>
              <w:rPr>
                <w:rFonts w:ascii="Century Gothic" w:hAnsi="Century Gothic"/>
              </w:rPr>
            </w:pPr>
            <w:r w:rsidRPr="007917E3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7917E3" w:rsidRDefault="00693A36" w:rsidP="007917E3">
            <w:pPr>
              <w:rPr>
                <w:rFonts w:ascii="Century Gothic" w:hAnsi="Century Gothic"/>
              </w:rPr>
            </w:pPr>
            <w:r w:rsidRPr="007917E3">
              <w:rPr>
                <w:rFonts w:ascii="Century Gothic" w:hAnsi="Century Gothic"/>
              </w:rPr>
              <w:t>L’inserimento non va a buon fine in quanto la lezione con il seguente URL è già presente nel pacchetto.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7917E3" w:rsidRDefault="00693A36" w:rsidP="007917E3">
            <w:pPr>
              <w:rPr>
                <w:rFonts w:ascii="Century Gothic" w:hAnsi="Century Gothic"/>
              </w:rPr>
            </w:pPr>
            <w:r w:rsidRPr="007917E3">
              <w:rPr>
                <w:rFonts w:ascii="Century Gothic" w:hAnsi="Century Gothic"/>
              </w:rPr>
              <w:t>L’inserimento non va a buon fine in quanto la lezione con il seguente URL è già presente nel pacchetto.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7917E3" w:rsidRDefault="00693A36" w:rsidP="007917E3">
            <w:pPr>
              <w:rPr>
                <w:rFonts w:ascii="Century Gothic" w:hAnsi="Century Gothic"/>
              </w:rPr>
            </w:pPr>
            <w:r w:rsidRPr="007917E3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7917E3" w:rsidRDefault="00693A36" w:rsidP="007917E3">
            <w:pPr>
              <w:rPr>
                <w:rFonts w:ascii="Century Gothic" w:hAnsi="Century Gothic"/>
              </w:rPr>
            </w:pPr>
            <w:r w:rsidRPr="007917E3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7917E3">
        <w:tc>
          <w:tcPr>
            <w:tcW w:w="2689" w:type="dxa"/>
            <w:shd w:val="clear" w:color="auto" w:fill="2E82BA"/>
          </w:tcPr>
          <w:p w:rsidR="00693A36" w:rsidRPr="007917E3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7917E3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7917E3" w:rsidRDefault="00693A36" w:rsidP="007917E3">
            <w:pPr>
              <w:rPr>
                <w:rFonts w:ascii="Century Gothic" w:hAnsi="Century Gothic"/>
              </w:rPr>
            </w:pPr>
            <w:r w:rsidRPr="007917E3">
              <w:rPr>
                <w:rFonts w:ascii="Century Gothic" w:hAnsi="Century Gothic"/>
              </w:rPr>
              <w:t>Esistenza</w:t>
            </w:r>
          </w:p>
        </w:tc>
      </w:tr>
    </w:tbl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noProof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876399A" wp14:editId="4A8CA435">
            <wp:extent cx="6120130" cy="3048635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noProof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sz w:val="24"/>
          <w:szCs w:val="24"/>
        </w:rPr>
        <w:tab/>
      </w: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D441ED" w:rsidRDefault="00D441ED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TCS41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15/01/20                15:35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non va a buon fine in quanto il Titolo non rispetta i criteri di lunghezza.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non va a buon fine in quanto il Titolo non rispetta i criteri di lunghezza.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Lunghezza</w:t>
            </w:r>
          </w:p>
        </w:tc>
      </w:tr>
    </w:tbl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084683D" wp14:editId="429F9D9D">
            <wp:extent cx="6120130" cy="3268345"/>
            <wp:effectExtent l="0" t="0" r="0" b="825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D441ED" w:rsidRDefault="00D441ED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TCS42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15/01/20                15:47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non va a buon fine in quanto non sono stati compilati tutti i campi.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non va a buon fine in quanto non sono stati compilati tutti i campi.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Formato</w:t>
            </w:r>
          </w:p>
        </w:tc>
      </w:tr>
    </w:tbl>
    <w:p w:rsidR="00693A36" w:rsidRPr="00D441ED" w:rsidRDefault="00693A36" w:rsidP="00693A36">
      <w:pPr>
        <w:tabs>
          <w:tab w:val="left" w:pos="6949"/>
        </w:tabs>
        <w:rPr>
          <w:rFonts w:ascii="Century Gothic" w:hAnsi="Century Gothic"/>
        </w:rPr>
      </w:pPr>
    </w:p>
    <w:p w:rsidR="00693A36" w:rsidRPr="00D441ED" w:rsidRDefault="00693A36" w:rsidP="00693A36">
      <w:pPr>
        <w:tabs>
          <w:tab w:val="left" w:pos="6949"/>
        </w:tabs>
        <w:rPr>
          <w:rFonts w:ascii="Century Gothic" w:hAnsi="Century Gothic"/>
        </w:rPr>
      </w:pPr>
    </w:p>
    <w:p w:rsidR="00693A36" w:rsidRPr="001941AF" w:rsidRDefault="00693A36" w:rsidP="00693A36">
      <w:pPr>
        <w:tabs>
          <w:tab w:val="left" w:pos="6949"/>
        </w:tabs>
        <w:rPr>
          <w:rFonts w:ascii="Century Gothic" w:hAnsi="Century Gothic"/>
          <w:noProof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06E6562" wp14:editId="26340FCF">
            <wp:extent cx="6120130" cy="3075940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D441ED" w:rsidRDefault="00D441ED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sz w:val="24"/>
          <w:szCs w:val="24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TCS43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15/01/20                15:58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non va a buon fine in quanto nel pacchetto è già presente una lezione con il titolo “Lezione 1 – Violino”.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non va a buon fine in quanto nel pacchetto è già presente una lezione con il titolo “Lezione 1 – Violino”.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Esistenza</w:t>
            </w:r>
          </w:p>
        </w:tc>
      </w:tr>
    </w:tbl>
    <w:p w:rsidR="00693A36" w:rsidRPr="001941AF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64F3C50" wp14:editId="18C98C50">
            <wp:extent cx="6120130" cy="3082925"/>
            <wp:effectExtent l="0" t="0" r="0" b="317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D441ED" w:rsidRDefault="00D441ED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D441ED" w:rsidRDefault="00D441ED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D441ED" w:rsidRDefault="00D441ED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sz w:val="24"/>
          <w:szCs w:val="24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TCS45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16/01/20                12:21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va a buon fine poiché tutti i campi sono stati inseriti correttamente.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L’inserimento va a buon fine poiché tutti i campi sono stati inseriti correttamente.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Esistenza, Formato, Lunghezza</w:t>
            </w:r>
          </w:p>
        </w:tc>
      </w:tr>
    </w:tbl>
    <w:p w:rsidR="00693A36" w:rsidRPr="001941AF" w:rsidRDefault="00693A36" w:rsidP="00693A36">
      <w:pPr>
        <w:tabs>
          <w:tab w:val="left" w:pos="7926"/>
        </w:tabs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18A08C" wp14:editId="56D3D946">
            <wp:extent cx="6120130" cy="3272790"/>
            <wp:effectExtent l="0" t="0" r="0" b="381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S4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693A36" w:rsidRDefault="00693A36" w:rsidP="00693A36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</w:rPr>
      </w:pPr>
      <w:bookmarkStart w:id="16" w:name="_Toc30089149"/>
      <w:r w:rsidRPr="003161A6">
        <w:rPr>
          <w:rFonts w:ascii="Century Gothic" w:hAnsi="Century Gothic"/>
          <w:color w:val="auto"/>
          <w:sz w:val="24"/>
          <w:szCs w:val="24"/>
        </w:rPr>
        <w:lastRenderedPageBreak/>
        <w:t>Modifica Lezione</w:t>
      </w:r>
      <w:bookmarkEnd w:id="16"/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TCS46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15/01/20                16:36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non va a buon fine poiché il campo non rispetta la lunghezza del nome.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non va a buon fine poiché il campo non rispetta la lunghezza del nome.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D441ED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Lunghezza</w:t>
            </w:r>
          </w:p>
        </w:tc>
      </w:tr>
    </w:tbl>
    <w:p w:rsidR="00693A36" w:rsidRPr="00D441ED" w:rsidRDefault="00693A36" w:rsidP="00693A36">
      <w:pPr>
        <w:rPr>
          <w:rFonts w:ascii="Century Gothic" w:hAnsi="Century Gothic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8433809" wp14:editId="65C9706F">
            <wp:extent cx="6120130" cy="3289935"/>
            <wp:effectExtent l="0" t="0" r="0" b="571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93A36" w:rsidRPr="001941AF" w:rsidTr="00D441ED">
        <w:tc>
          <w:tcPr>
            <w:tcW w:w="2547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081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TCS47</w:t>
            </w:r>
          </w:p>
        </w:tc>
      </w:tr>
      <w:tr w:rsidR="00693A36" w:rsidRPr="001941AF" w:rsidTr="00D441ED">
        <w:tc>
          <w:tcPr>
            <w:tcW w:w="2547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081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15/01/20               12:27</w:t>
            </w:r>
          </w:p>
        </w:tc>
      </w:tr>
      <w:tr w:rsidR="00693A36" w:rsidRPr="001941AF" w:rsidTr="00D441ED">
        <w:tc>
          <w:tcPr>
            <w:tcW w:w="2547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081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D441ED">
        <w:trPr>
          <w:trHeight w:val="578"/>
        </w:trPr>
        <w:tc>
          <w:tcPr>
            <w:tcW w:w="2547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081" w:type="dxa"/>
          </w:tcPr>
          <w:p w:rsidR="00693A36" w:rsidRPr="00D441ED" w:rsidRDefault="00693A36" w:rsidP="007917E3">
            <w:pPr>
              <w:spacing w:after="160" w:line="259" w:lineRule="auto"/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va a buon fine poiché tutte le condizioni sono verificate.</w:t>
            </w:r>
          </w:p>
        </w:tc>
      </w:tr>
      <w:tr w:rsidR="00693A36" w:rsidRPr="001941AF" w:rsidTr="00D441ED">
        <w:trPr>
          <w:trHeight w:val="532"/>
        </w:trPr>
        <w:tc>
          <w:tcPr>
            <w:tcW w:w="2547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081" w:type="dxa"/>
          </w:tcPr>
          <w:p w:rsidR="00693A36" w:rsidRPr="00D441ED" w:rsidRDefault="00693A36" w:rsidP="007917E3">
            <w:pPr>
              <w:spacing w:after="160" w:line="259" w:lineRule="auto"/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va a buon fine poiché tutte le condizioni sono verificate.</w:t>
            </w:r>
          </w:p>
        </w:tc>
      </w:tr>
      <w:tr w:rsidR="00693A36" w:rsidRPr="001941AF" w:rsidTr="00D441ED">
        <w:tc>
          <w:tcPr>
            <w:tcW w:w="2547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081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D441ED">
        <w:tc>
          <w:tcPr>
            <w:tcW w:w="2547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081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D441ED">
        <w:tc>
          <w:tcPr>
            <w:tcW w:w="2547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7081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Esistenza, Formato, Lunghezza</w:t>
            </w:r>
          </w:p>
        </w:tc>
      </w:tr>
    </w:tbl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BEB30E1" wp14:editId="08BF30C9">
            <wp:extent cx="6120130" cy="326136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S4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TCS49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15/01/20                16:45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non va a buon fine poiché il campo non rispetta le condizioni dell’URL.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non va a buon fine poiché il campo non rispetta le condizioni dell’URL.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Formato</w:t>
            </w:r>
          </w:p>
        </w:tc>
      </w:tr>
    </w:tbl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9BF4B0A" wp14:editId="2AAE8511">
            <wp:extent cx="6120130" cy="3291840"/>
            <wp:effectExtent l="0" t="0" r="0" b="381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D441ED" w:rsidRDefault="00D441ED" w:rsidP="00693A36">
      <w:pPr>
        <w:rPr>
          <w:rFonts w:ascii="Century Gothic" w:hAnsi="Century Gothic"/>
          <w:sz w:val="24"/>
          <w:szCs w:val="24"/>
        </w:rPr>
      </w:pPr>
    </w:p>
    <w:p w:rsidR="00D441ED" w:rsidRPr="001941AF" w:rsidRDefault="00D441ED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TCS50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Data e ora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15/01/20                16:45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Tester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atteso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non va a buon fine poiché l’URL è già presente nel database.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Output reale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La modifica non va a buon fine poiché l’URL è già presente nel database.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Esito del test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Numero prove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D441ED">
        <w:tc>
          <w:tcPr>
            <w:tcW w:w="2689" w:type="dxa"/>
            <w:shd w:val="clear" w:color="auto" w:fill="2E82BA"/>
          </w:tcPr>
          <w:p w:rsidR="00693A36" w:rsidRPr="00D441ED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D441ED">
              <w:rPr>
                <w:rFonts w:ascii="Century Gothic" w:hAnsi="Century Gothic"/>
                <w:b/>
                <w:bCs/>
              </w:rPr>
              <w:t>Categoria</w:t>
            </w:r>
            <w:r w:rsidR="00D441ED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D441ED" w:rsidRDefault="00693A36" w:rsidP="007917E3">
            <w:pPr>
              <w:rPr>
                <w:rFonts w:ascii="Century Gothic" w:hAnsi="Century Gothic"/>
              </w:rPr>
            </w:pPr>
            <w:r w:rsidRPr="00D441ED">
              <w:rPr>
                <w:rFonts w:ascii="Century Gothic" w:hAnsi="Century Gothic"/>
              </w:rPr>
              <w:t>Esistenza</w:t>
            </w:r>
          </w:p>
        </w:tc>
      </w:tr>
    </w:tbl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433AD21" wp14:editId="4D857732">
            <wp:extent cx="6120130" cy="3293745"/>
            <wp:effectExtent l="0" t="0" r="0" b="190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3161A6" w:rsidRDefault="00693A36" w:rsidP="00693A36">
      <w:pPr>
        <w:pStyle w:val="Titolo2"/>
        <w:numPr>
          <w:ilvl w:val="1"/>
          <w:numId w:val="3"/>
        </w:numPr>
        <w:rPr>
          <w:rFonts w:ascii="Century Gothic" w:hAnsi="Century Gothic"/>
          <w:color w:val="auto"/>
          <w:sz w:val="24"/>
          <w:szCs w:val="24"/>
        </w:rPr>
      </w:pPr>
      <w:bookmarkStart w:id="17" w:name="_Toc30089150"/>
      <w:r w:rsidRPr="003161A6">
        <w:rPr>
          <w:rFonts w:ascii="Century Gothic" w:hAnsi="Century Gothic"/>
          <w:color w:val="auto"/>
          <w:sz w:val="24"/>
          <w:szCs w:val="24"/>
        </w:rPr>
        <w:lastRenderedPageBreak/>
        <w:t>Inserimento recensione</w:t>
      </w:r>
      <w:bookmarkEnd w:id="17"/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Nome test case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TCS53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Data e ora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15/01/20                17:13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Tester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Output atteso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La creazione della recensione non va a buon fine poiché il testo del titolo non spetta i criteri di lunghezza.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Output reale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La creazione della recensione non va a buon fine poiché il testo del titolo non spetta i criteri di lunghezza.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Esito del test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Numero prove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Categoria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  <w:shd w:val="clear" w:color="auto" w:fill="FFFFFF" w:themeFill="background1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Lunghezza</w:t>
            </w:r>
          </w:p>
        </w:tc>
      </w:tr>
    </w:tbl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43A9973" wp14:editId="271D93EA">
            <wp:extent cx="6120130" cy="326136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CA61D5" w:rsidRDefault="00CA61D5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TCS54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Data e ora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15/01/20                17:13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Tester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Output atteso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La creazione della recensione non va a buon fine poiché il campo del commento non rispetta i criteri di lunghezza.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Output reale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La creazione della recensione non va a buon fine poiché il campo del commento non rispetta i criteri di lunghezza.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Esito del test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Numero prove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Categoria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Formato</w:t>
            </w:r>
          </w:p>
        </w:tc>
      </w:tr>
    </w:tbl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4C04842" wp14:editId="4FA0D40F">
            <wp:extent cx="6120130" cy="3289300"/>
            <wp:effectExtent l="0" t="0" r="0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CA61D5" w:rsidRPr="001941AF" w:rsidRDefault="00CA61D5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CA61D5" w:rsidRP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TCS55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Data e ora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15/01/20                17:13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Tester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Output atteso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La creazione della recensione non va a buon fine poiché il campo del titolo e del commento sono vuoti.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Output reale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La creazione della recensione non va a buon fine poiché il campo del titolo e del commento sono vuoti.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Esito del test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Numero prove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CA61D5">
        <w:tc>
          <w:tcPr>
            <w:tcW w:w="2689" w:type="dxa"/>
            <w:shd w:val="clear" w:color="auto" w:fill="2E82BA"/>
          </w:tcPr>
          <w:p w:rsidR="00693A36" w:rsidRPr="00CA61D5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CA61D5">
              <w:rPr>
                <w:rFonts w:ascii="Century Gothic" w:hAnsi="Century Gothic"/>
                <w:b/>
                <w:bCs/>
              </w:rPr>
              <w:t>Categoria</w:t>
            </w:r>
            <w:r w:rsidR="00CA61D5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CA61D5" w:rsidRDefault="00693A36" w:rsidP="007917E3">
            <w:pPr>
              <w:rPr>
                <w:rFonts w:ascii="Century Gothic" w:hAnsi="Century Gothic"/>
              </w:rPr>
            </w:pPr>
            <w:r w:rsidRPr="00CA61D5">
              <w:rPr>
                <w:rFonts w:ascii="Century Gothic" w:hAnsi="Century Gothic"/>
              </w:rPr>
              <w:t>Esistenza</w:t>
            </w:r>
          </w:p>
        </w:tc>
      </w:tr>
    </w:tbl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  <w:r w:rsidRPr="001941A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7F4133F" wp14:editId="199342E3">
            <wp:extent cx="6120130" cy="3280410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8740FC" w:rsidRDefault="008740FC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693A36" w:rsidRPr="001941AF" w:rsidTr="008740FC">
        <w:tc>
          <w:tcPr>
            <w:tcW w:w="2689" w:type="dxa"/>
            <w:shd w:val="clear" w:color="auto" w:fill="2E82BA"/>
          </w:tcPr>
          <w:p w:rsidR="00693A36" w:rsidRPr="008740FC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8740FC">
              <w:rPr>
                <w:rFonts w:ascii="Century Gothic" w:hAnsi="Century Gothic"/>
                <w:b/>
                <w:bCs/>
              </w:rPr>
              <w:lastRenderedPageBreak/>
              <w:t>Nome test case</w:t>
            </w:r>
            <w:r w:rsidR="008740FC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8740FC" w:rsidRDefault="00693A36" w:rsidP="007917E3">
            <w:pPr>
              <w:rPr>
                <w:rFonts w:ascii="Century Gothic" w:hAnsi="Century Gothic"/>
              </w:rPr>
            </w:pPr>
            <w:r w:rsidRPr="008740FC">
              <w:rPr>
                <w:rFonts w:ascii="Century Gothic" w:hAnsi="Century Gothic"/>
              </w:rPr>
              <w:t>TCS56</w:t>
            </w:r>
          </w:p>
        </w:tc>
      </w:tr>
      <w:tr w:rsidR="00693A36" w:rsidRPr="001941AF" w:rsidTr="008740FC">
        <w:tc>
          <w:tcPr>
            <w:tcW w:w="2689" w:type="dxa"/>
            <w:shd w:val="clear" w:color="auto" w:fill="2E82BA"/>
          </w:tcPr>
          <w:p w:rsidR="00693A36" w:rsidRPr="008740FC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8740FC">
              <w:rPr>
                <w:rFonts w:ascii="Century Gothic" w:hAnsi="Century Gothic"/>
                <w:b/>
                <w:bCs/>
              </w:rPr>
              <w:t>Data e ora</w:t>
            </w:r>
            <w:r w:rsidR="008740FC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8740FC" w:rsidRDefault="00693A36" w:rsidP="007917E3">
            <w:pPr>
              <w:rPr>
                <w:rFonts w:ascii="Century Gothic" w:hAnsi="Century Gothic"/>
              </w:rPr>
            </w:pPr>
            <w:r w:rsidRPr="008740FC">
              <w:rPr>
                <w:rFonts w:ascii="Century Gothic" w:hAnsi="Century Gothic"/>
              </w:rPr>
              <w:t>15/01/20                17:13</w:t>
            </w:r>
          </w:p>
        </w:tc>
      </w:tr>
      <w:tr w:rsidR="00693A36" w:rsidRPr="001941AF" w:rsidTr="008740FC">
        <w:tc>
          <w:tcPr>
            <w:tcW w:w="2689" w:type="dxa"/>
            <w:shd w:val="clear" w:color="auto" w:fill="2E82BA"/>
          </w:tcPr>
          <w:p w:rsidR="00693A36" w:rsidRPr="008740FC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8740FC">
              <w:rPr>
                <w:rFonts w:ascii="Century Gothic" w:hAnsi="Century Gothic"/>
                <w:b/>
                <w:bCs/>
              </w:rPr>
              <w:t>Tester</w:t>
            </w:r>
            <w:r w:rsidR="008740FC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8740FC" w:rsidRDefault="00693A36" w:rsidP="007917E3">
            <w:pPr>
              <w:rPr>
                <w:rFonts w:ascii="Century Gothic" w:hAnsi="Century Gothic"/>
              </w:rPr>
            </w:pPr>
            <w:r w:rsidRPr="008740FC">
              <w:rPr>
                <w:rFonts w:ascii="Century Gothic" w:hAnsi="Century Gothic"/>
              </w:rPr>
              <w:t>Claudia Buono</w:t>
            </w:r>
          </w:p>
        </w:tc>
      </w:tr>
      <w:tr w:rsidR="00693A36" w:rsidRPr="001941AF" w:rsidTr="008740FC">
        <w:tc>
          <w:tcPr>
            <w:tcW w:w="2689" w:type="dxa"/>
            <w:shd w:val="clear" w:color="auto" w:fill="2E82BA"/>
          </w:tcPr>
          <w:p w:rsidR="00693A36" w:rsidRPr="008740FC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8740FC">
              <w:rPr>
                <w:rFonts w:ascii="Century Gothic" w:hAnsi="Century Gothic"/>
                <w:b/>
                <w:bCs/>
              </w:rPr>
              <w:t>Output atteso</w:t>
            </w:r>
            <w:r w:rsidR="008740FC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8740FC" w:rsidRDefault="00693A36" w:rsidP="007917E3">
            <w:pPr>
              <w:rPr>
                <w:rFonts w:ascii="Century Gothic" w:hAnsi="Century Gothic"/>
              </w:rPr>
            </w:pPr>
            <w:r w:rsidRPr="008740FC">
              <w:rPr>
                <w:rFonts w:ascii="Century Gothic" w:hAnsi="Century Gothic"/>
              </w:rPr>
              <w:t>La creazione della recensione viene effettuata con successo.</w:t>
            </w:r>
          </w:p>
        </w:tc>
      </w:tr>
      <w:tr w:rsidR="00693A36" w:rsidRPr="001941AF" w:rsidTr="008740FC">
        <w:tc>
          <w:tcPr>
            <w:tcW w:w="2689" w:type="dxa"/>
            <w:shd w:val="clear" w:color="auto" w:fill="2E82BA"/>
          </w:tcPr>
          <w:p w:rsidR="00693A36" w:rsidRPr="008740FC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8740FC">
              <w:rPr>
                <w:rFonts w:ascii="Century Gothic" w:hAnsi="Century Gothic"/>
                <w:b/>
                <w:bCs/>
              </w:rPr>
              <w:t>Output reale</w:t>
            </w:r>
            <w:r w:rsidR="008740FC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8740FC" w:rsidRDefault="00693A36" w:rsidP="007917E3">
            <w:pPr>
              <w:rPr>
                <w:rFonts w:ascii="Century Gothic" w:hAnsi="Century Gothic"/>
              </w:rPr>
            </w:pPr>
            <w:r w:rsidRPr="008740FC">
              <w:rPr>
                <w:rFonts w:ascii="Century Gothic" w:hAnsi="Century Gothic"/>
              </w:rPr>
              <w:t>La creazione della recensione viene effettuata con successo.</w:t>
            </w:r>
          </w:p>
        </w:tc>
      </w:tr>
      <w:tr w:rsidR="00693A36" w:rsidRPr="001941AF" w:rsidTr="008740FC">
        <w:tc>
          <w:tcPr>
            <w:tcW w:w="2689" w:type="dxa"/>
            <w:shd w:val="clear" w:color="auto" w:fill="2E82BA"/>
          </w:tcPr>
          <w:p w:rsidR="00693A36" w:rsidRPr="008740FC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8740FC">
              <w:rPr>
                <w:rFonts w:ascii="Century Gothic" w:hAnsi="Century Gothic"/>
                <w:b/>
                <w:bCs/>
              </w:rPr>
              <w:t>Esito del test</w:t>
            </w:r>
            <w:r w:rsidR="008740FC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8740FC" w:rsidRDefault="00693A36" w:rsidP="007917E3">
            <w:pPr>
              <w:rPr>
                <w:rFonts w:ascii="Century Gothic" w:hAnsi="Century Gothic"/>
              </w:rPr>
            </w:pPr>
            <w:r w:rsidRPr="008740FC">
              <w:rPr>
                <w:rFonts w:ascii="Century Gothic" w:hAnsi="Century Gothic"/>
              </w:rPr>
              <w:t>Corretto</w:t>
            </w:r>
          </w:p>
        </w:tc>
      </w:tr>
      <w:tr w:rsidR="00693A36" w:rsidRPr="001941AF" w:rsidTr="008740FC">
        <w:tc>
          <w:tcPr>
            <w:tcW w:w="2689" w:type="dxa"/>
            <w:shd w:val="clear" w:color="auto" w:fill="2E82BA"/>
          </w:tcPr>
          <w:p w:rsidR="00693A36" w:rsidRPr="008740FC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8740FC">
              <w:rPr>
                <w:rFonts w:ascii="Century Gothic" w:hAnsi="Century Gothic"/>
                <w:b/>
                <w:bCs/>
              </w:rPr>
              <w:t>Numero prove</w:t>
            </w:r>
            <w:r w:rsidR="008740FC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8740FC" w:rsidRDefault="00693A36" w:rsidP="007917E3">
            <w:pPr>
              <w:rPr>
                <w:rFonts w:ascii="Century Gothic" w:hAnsi="Century Gothic"/>
              </w:rPr>
            </w:pPr>
            <w:r w:rsidRPr="008740FC">
              <w:rPr>
                <w:rFonts w:ascii="Century Gothic" w:hAnsi="Century Gothic"/>
              </w:rPr>
              <w:t>1</w:t>
            </w:r>
          </w:p>
        </w:tc>
      </w:tr>
      <w:tr w:rsidR="00693A36" w:rsidRPr="001941AF" w:rsidTr="008740FC">
        <w:tc>
          <w:tcPr>
            <w:tcW w:w="2689" w:type="dxa"/>
            <w:shd w:val="clear" w:color="auto" w:fill="2E82BA"/>
          </w:tcPr>
          <w:p w:rsidR="00693A36" w:rsidRPr="008740FC" w:rsidRDefault="00693A36" w:rsidP="007917E3">
            <w:pPr>
              <w:rPr>
                <w:rFonts w:ascii="Century Gothic" w:hAnsi="Century Gothic"/>
                <w:b/>
                <w:bCs/>
              </w:rPr>
            </w:pPr>
            <w:r w:rsidRPr="008740FC">
              <w:rPr>
                <w:rFonts w:ascii="Century Gothic" w:hAnsi="Century Gothic"/>
                <w:b/>
                <w:bCs/>
              </w:rPr>
              <w:t>Categoria</w:t>
            </w:r>
            <w:r w:rsidR="008740FC">
              <w:rPr>
                <w:rFonts w:ascii="Century Gothic" w:hAnsi="Century Gothic"/>
                <w:b/>
                <w:bCs/>
              </w:rPr>
              <w:t>:</w:t>
            </w:r>
          </w:p>
        </w:tc>
        <w:tc>
          <w:tcPr>
            <w:tcW w:w="6939" w:type="dxa"/>
          </w:tcPr>
          <w:p w:rsidR="00693A36" w:rsidRPr="008740FC" w:rsidRDefault="00693A36" w:rsidP="007917E3">
            <w:pPr>
              <w:rPr>
                <w:rFonts w:ascii="Century Gothic" w:hAnsi="Century Gothic"/>
              </w:rPr>
            </w:pPr>
            <w:r w:rsidRPr="008740FC">
              <w:rPr>
                <w:rFonts w:ascii="Century Gothic" w:hAnsi="Century Gothic"/>
              </w:rPr>
              <w:t>Esistenza, Formato, Lunghezza</w:t>
            </w:r>
          </w:p>
        </w:tc>
      </w:tr>
    </w:tbl>
    <w:p w:rsidR="00693A36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Default="00693A36" w:rsidP="00693A36">
      <w:pPr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4179C0A0" wp14:editId="76DFA2DF">
            <wp:extent cx="6120130" cy="3282950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36" w:rsidRPr="001941AF" w:rsidRDefault="00693A36" w:rsidP="00693A36">
      <w:pPr>
        <w:rPr>
          <w:rFonts w:ascii="Century Gothic" w:hAnsi="Century Gothic"/>
          <w:sz w:val="24"/>
          <w:szCs w:val="24"/>
        </w:rPr>
      </w:pPr>
    </w:p>
    <w:p w:rsidR="00693A36" w:rsidRPr="006444B2" w:rsidRDefault="00693A36" w:rsidP="006444B2">
      <w:pPr>
        <w:jc w:val="both"/>
        <w:rPr>
          <w:rFonts w:ascii="Century Gothic" w:eastAsiaTheme="minorHAnsi" w:hAnsi="Century Gothic" w:cs="CenturyGothic"/>
          <w:sz w:val="24"/>
          <w:szCs w:val="24"/>
          <w:lang w:eastAsia="en-US" w:bidi="ar-SA"/>
        </w:rPr>
      </w:pPr>
    </w:p>
    <w:sectPr w:rsidR="00693A36" w:rsidRPr="006444B2" w:rsidSect="002041D7">
      <w:footerReference w:type="default" r:id="rId58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498B" w:rsidRDefault="004F498B" w:rsidP="002041D7">
      <w:r>
        <w:separator/>
      </w:r>
    </w:p>
  </w:endnote>
  <w:endnote w:type="continuationSeparator" w:id="0">
    <w:p w:rsidR="004F498B" w:rsidRDefault="004F498B" w:rsidP="00204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Goth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enturyGothic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399180"/>
      <w:docPartObj>
        <w:docPartGallery w:val="Page Numbers (Bottom of Page)"/>
        <w:docPartUnique/>
      </w:docPartObj>
    </w:sdtPr>
    <w:sdtEndPr/>
    <w:sdtContent>
      <w:p w:rsidR="007917E3" w:rsidRDefault="007917E3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917E3" w:rsidRDefault="007917E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498B" w:rsidRDefault="004F498B" w:rsidP="002041D7">
      <w:r>
        <w:separator/>
      </w:r>
    </w:p>
  </w:footnote>
  <w:footnote w:type="continuationSeparator" w:id="0">
    <w:p w:rsidR="004F498B" w:rsidRDefault="004F498B" w:rsidP="002041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609E0"/>
    <w:multiLevelType w:val="multilevel"/>
    <w:tmpl w:val="C0B0C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4A077BC"/>
    <w:multiLevelType w:val="multilevel"/>
    <w:tmpl w:val="C0B0C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AEF53D4"/>
    <w:multiLevelType w:val="hybridMultilevel"/>
    <w:tmpl w:val="4B903F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B162EA"/>
    <w:multiLevelType w:val="hybridMultilevel"/>
    <w:tmpl w:val="02C827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196E8E"/>
    <w:multiLevelType w:val="hybridMultilevel"/>
    <w:tmpl w:val="24DC99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94D41"/>
    <w:multiLevelType w:val="multilevel"/>
    <w:tmpl w:val="C0B0C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1D7"/>
    <w:rsid w:val="00002B76"/>
    <w:rsid w:val="00121DC0"/>
    <w:rsid w:val="00172F39"/>
    <w:rsid w:val="002041D7"/>
    <w:rsid w:val="0025178F"/>
    <w:rsid w:val="002E4D4D"/>
    <w:rsid w:val="003161A6"/>
    <w:rsid w:val="00426A95"/>
    <w:rsid w:val="004D13F1"/>
    <w:rsid w:val="004F498B"/>
    <w:rsid w:val="005163F9"/>
    <w:rsid w:val="0052297C"/>
    <w:rsid w:val="005B3BEC"/>
    <w:rsid w:val="006444B2"/>
    <w:rsid w:val="00693A36"/>
    <w:rsid w:val="00781FD3"/>
    <w:rsid w:val="007917E3"/>
    <w:rsid w:val="007C19EC"/>
    <w:rsid w:val="007F2E46"/>
    <w:rsid w:val="008740FC"/>
    <w:rsid w:val="0095194B"/>
    <w:rsid w:val="009844B9"/>
    <w:rsid w:val="009D1D4E"/>
    <w:rsid w:val="00A02520"/>
    <w:rsid w:val="00AD7F61"/>
    <w:rsid w:val="00CA61D5"/>
    <w:rsid w:val="00CF032E"/>
    <w:rsid w:val="00D441ED"/>
    <w:rsid w:val="00D71781"/>
    <w:rsid w:val="00DF3452"/>
    <w:rsid w:val="00EC47E9"/>
    <w:rsid w:val="00F90A99"/>
    <w:rsid w:val="00FF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7F1D35-593B-4BB9-BD1B-502DCA99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9844B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it-IT" w:bidi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2041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444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041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 w:bidi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2041D7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Intestazione">
    <w:name w:val="header"/>
    <w:basedOn w:val="Normale"/>
    <w:link w:val="IntestazioneCarattere"/>
    <w:uiPriority w:val="99"/>
    <w:unhideWhenUsed/>
    <w:rsid w:val="002041D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041D7"/>
    <w:rPr>
      <w:rFonts w:ascii="Arial" w:eastAsia="Arial" w:hAnsi="Arial" w:cs="Arial"/>
      <w:lang w:eastAsia="it-IT" w:bidi="it-IT"/>
    </w:rPr>
  </w:style>
  <w:style w:type="paragraph" w:styleId="Pidipagina">
    <w:name w:val="footer"/>
    <w:basedOn w:val="Normale"/>
    <w:link w:val="PidipaginaCarattere"/>
    <w:uiPriority w:val="99"/>
    <w:unhideWhenUsed/>
    <w:rsid w:val="002041D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041D7"/>
    <w:rPr>
      <w:rFonts w:ascii="Arial" w:eastAsia="Arial" w:hAnsi="Arial" w:cs="Arial"/>
      <w:lang w:eastAsia="it-IT" w:bidi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444B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444B2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6444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444B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 w:bidi="it-IT"/>
    </w:rPr>
  </w:style>
  <w:style w:type="paragraph" w:styleId="Paragrafoelenco">
    <w:name w:val="List Paragraph"/>
    <w:basedOn w:val="Normale"/>
    <w:uiPriority w:val="34"/>
    <w:qFormat/>
    <w:rsid w:val="006444B2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2E4D4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ky_\Documents\Modelli%20di%20Office%20personalizzati\primapag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A8A7-04F9-4B8F-B86A-EBE425D02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primapagina</Template>
  <TotalTime>166</TotalTime>
  <Pages>51</Pages>
  <Words>3190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rachele tripodi</dc:creator>
  <cp:keywords/>
  <dc:description/>
  <cp:lastModifiedBy>rachele tripodi</cp:lastModifiedBy>
  <cp:revision>16</cp:revision>
  <dcterms:created xsi:type="dcterms:W3CDTF">2020-01-16T09:39:00Z</dcterms:created>
  <dcterms:modified xsi:type="dcterms:W3CDTF">2020-01-16T17:50:00Z</dcterms:modified>
</cp:coreProperties>
</file>